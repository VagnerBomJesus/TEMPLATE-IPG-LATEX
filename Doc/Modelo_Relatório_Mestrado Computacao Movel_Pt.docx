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8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372CA8" w:rsidRPr="00020115" w14:paraId="66E321B8" w14:textId="77777777" w:rsidTr="003755C7">
        <w:tc>
          <w:tcPr>
            <w:tcW w:w="8613" w:type="dxa"/>
          </w:tcPr>
          <w:p w14:paraId="656544C7" w14:textId="77777777" w:rsidR="00372CA8" w:rsidRPr="00020115" w:rsidRDefault="00372CA8" w:rsidP="00CD1B8A">
            <w:pPr>
              <w:jc w:val="center"/>
              <w:rPr>
                <w:lang w:val="pt-PT"/>
              </w:rPr>
            </w:pPr>
          </w:p>
          <w:p w14:paraId="790C6021" w14:textId="167DE07D" w:rsidR="00AB2752" w:rsidRPr="00020115" w:rsidRDefault="000A1AEC" w:rsidP="00CD1B8A">
            <w:pPr>
              <w:jc w:val="center"/>
              <w:rPr>
                <w:lang w:val="pt-PT"/>
              </w:rPr>
            </w:pPr>
            <w:r>
              <w:rPr>
                <w:noProof/>
              </w:rPr>
              <w:drawing>
                <wp:inline distT="0" distB="0" distL="0" distR="0" wp14:anchorId="7619D9F9" wp14:editId="58CC18FF">
                  <wp:extent cx="1905000" cy="1285875"/>
                  <wp:effectExtent l="0" t="0" r="0" b="0"/>
                  <wp:docPr id="11" name="Gráfico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ráfico 1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0CA05" w14:textId="77777777" w:rsidR="00AC6520" w:rsidRPr="00020115" w:rsidRDefault="00AC6520" w:rsidP="00CD1B8A">
            <w:pPr>
              <w:jc w:val="center"/>
              <w:rPr>
                <w:lang w:val="pt-PT"/>
              </w:rPr>
            </w:pPr>
          </w:p>
        </w:tc>
      </w:tr>
      <w:tr w:rsidR="00372CA8" w:rsidRPr="00020115" w14:paraId="340BEB61" w14:textId="77777777" w:rsidTr="00194191">
        <w:trPr>
          <w:trHeight w:val="884"/>
        </w:trPr>
        <w:tc>
          <w:tcPr>
            <w:tcW w:w="8613" w:type="dxa"/>
            <w:tcBorders>
              <w:bottom w:val="nil"/>
            </w:tcBorders>
          </w:tcPr>
          <w:p w14:paraId="32916C15" w14:textId="77777777" w:rsidR="00372CA8" w:rsidRPr="00020115" w:rsidRDefault="00372CA8" w:rsidP="00CD1B8A">
            <w:pPr>
              <w:jc w:val="center"/>
              <w:rPr>
                <w:lang w:val="pt-PT"/>
              </w:rPr>
            </w:pPr>
          </w:p>
          <w:p w14:paraId="0FEC2C1C" w14:textId="77777777" w:rsidR="00372CA8" w:rsidRPr="00020115" w:rsidRDefault="00372CA8" w:rsidP="00194191">
            <w:pPr>
              <w:rPr>
                <w:lang w:val="pt-PT"/>
              </w:rPr>
            </w:pPr>
          </w:p>
          <w:p w14:paraId="7264F6C6" w14:textId="77777777" w:rsidR="00372CA8" w:rsidRPr="00020115" w:rsidRDefault="00372CA8" w:rsidP="00CD1B8A">
            <w:pPr>
              <w:jc w:val="center"/>
              <w:rPr>
                <w:lang w:val="pt-PT"/>
              </w:rPr>
            </w:pPr>
          </w:p>
          <w:p w14:paraId="265C0A82" w14:textId="77777777" w:rsidR="00372CA8" w:rsidRPr="00020115" w:rsidRDefault="00372CA8" w:rsidP="00CD1B8A">
            <w:pPr>
              <w:jc w:val="center"/>
              <w:rPr>
                <w:lang w:val="pt-PT"/>
              </w:rPr>
            </w:pPr>
          </w:p>
        </w:tc>
      </w:tr>
      <w:tr w:rsidR="00372CA8" w:rsidRPr="00020115" w14:paraId="00678F48" w14:textId="77777777" w:rsidTr="003755C7">
        <w:trPr>
          <w:trHeight w:val="679"/>
        </w:trPr>
        <w:tc>
          <w:tcPr>
            <w:tcW w:w="8613" w:type="dxa"/>
            <w:vAlign w:val="center"/>
          </w:tcPr>
          <w:p w14:paraId="4851AD06" w14:textId="77777777" w:rsidR="00372CA8" w:rsidRPr="00020115" w:rsidRDefault="00264E1D" w:rsidP="00F53CEF">
            <w:pPr>
              <w:widowControl w:val="0"/>
              <w:jc w:val="center"/>
              <w:rPr>
                <w:lang w:val="pt-PT"/>
              </w:rPr>
            </w:pPr>
            <w:r w:rsidRPr="00020115">
              <w:rPr>
                <w:rFonts w:ascii="Calibri" w:hAnsi="Calibri"/>
                <w:b/>
                <w:bCs/>
                <w:sz w:val="32"/>
                <w:szCs w:val="32"/>
                <w:lang w:val="pt-PT"/>
              </w:rPr>
              <w:t>[</w:t>
            </w:r>
            <w:proofErr w:type="gramStart"/>
            <w:r w:rsidRPr="00020115">
              <w:rPr>
                <w:rFonts w:ascii="Calibri" w:hAnsi="Calibri"/>
                <w:b/>
                <w:bCs/>
                <w:sz w:val="32"/>
                <w:szCs w:val="32"/>
                <w:lang w:val="pt-PT"/>
              </w:rPr>
              <w:t>Tit</w:t>
            </w:r>
            <w:r w:rsidR="00F53CEF" w:rsidRPr="00020115">
              <w:rPr>
                <w:rFonts w:ascii="Calibri" w:hAnsi="Calibri"/>
                <w:b/>
                <w:bCs/>
                <w:sz w:val="32"/>
                <w:szCs w:val="32"/>
                <w:lang w:val="pt-PT"/>
              </w:rPr>
              <w:t>ulo</w:t>
            </w:r>
            <w:proofErr w:type="gramEnd"/>
            <w:r w:rsidR="00F53CEF" w:rsidRPr="00020115">
              <w:rPr>
                <w:rFonts w:ascii="Calibri" w:hAnsi="Calibri"/>
                <w:b/>
                <w:bCs/>
                <w:sz w:val="32"/>
                <w:szCs w:val="32"/>
                <w:lang w:val="pt-PT"/>
              </w:rPr>
              <w:t xml:space="preserve"> do Relatório</w:t>
            </w:r>
            <w:r w:rsidR="00372CA8" w:rsidRPr="00020115">
              <w:rPr>
                <w:rFonts w:ascii="Calibri" w:hAnsi="Calibri"/>
                <w:b/>
                <w:bCs/>
                <w:sz w:val="32"/>
                <w:szCs w:val="32"/>
                <w:lang w:val="pt-PT"/>
              </w:rPr>
              <w:t>]</w:t>
            </w:r>
          </w:p>
        </w:tc>
      </w:tr>
      <w:tr w:rsidR="00372CA8" w:rsidRPr="00256B79" w14:paraId="761D74B9" w14:textId="77777777" w:rsidTr="003755C7">
        <w:trPr>
          <w:trHeight w:val="523"/>
        </w:trPr>
        <w:tc>
          <w:tcPr>
            <w:tcW w:w="8613" w:type="dxa"/>
            <w:vAlign w:val="center"/>
          </w:tcPr>
          <w:p w14:paraId="1FF0774E" w14:textId="77777777" w:rsidR="00372CA8" w:rsidRPr="00020115" w:rsidRDefault="00372CA8" w:rsidP="00264E1D">
            <w:pPr>
              <w:widowControl w:val="0"/>
              <w:jc w:val="center"/>
              <w:rPr>
                <w:rFonts w:ascii="Calibri" w:hAnsi="Calibri"/>
                <w:sz w:val="28"/>
                <w:szCs w:val="28"/>
                <w:lang w:val="pt-PT"/>
              </w:rPr>
            </w:pPr>
            <w:r w:rsidRPr="00020115">
              <w:rPr>
                <w:rFonts w:ascii="Calibri" w:hAnsi="Calibri"/>
                <w:sz w:val="28"/>
                <w:szCs w:val="28"/>
                <w:lang w:val="pt-PT"/>
              </w:rPr>
              <w:t>[</w:t>
            </w:r>
            <w:r w:rsidR="00F53CEF" w:rsidRPr="00020115">
              <w:rPr>
                <w:rFonts w:ascii="Calibri" w:hAnsi="Calibri"/>
                <w:sz w:val="28"/>
                <w:szCs w:val="28"/>
                <w:lang w:val="pt-PT"/>
              </w:rPr>
              <w:t>Subtítulo se necessário</w:t>
            </w:r>
            <w:r w:rsidRPr="00020115">
              <w:rPr>
                <w:rFonts w:ascii="Calibri" w:hAnsi="Calibri"/>
                <w:sz w:val="28"/>
                <w:szCs w:val="28"/>
                <w:lang w:val="pt-PT"/>
              </w:rPr>
              <w:t>]</w:t>
            </w:r>
          </w:p>
          <w:p w14:paraId="671D9D03" w14:textId="77777777" w:rsidR="001C4770" w:rsidRPr="00020115" w:rsidRDefault="001C4770" w:rsidP="00F53CEF">
            <w:pPr>
              <w:widowControl w:val="0"/>
              <w:jc w:val="center"/>
              <w:rPr>
                <w:szCs w:val="24"/>
                <w:lang w:val="pt-PT"/>
              </w:rPr>
            </w:pPr>
            <w:r w:rsidRPr="00020115">
              <w:rPr>
                <w:rFonts w:ascii="Calibri" w:hAnsi="Calibri"/>
                <w:szCs w:val="24"/>
                <w:lang w:val="pt-PT"/>
              </w:rPr>
              <w:t>[</w:t>
            </w:r>
            <w:r w:rsidR="00F53CEF" w:rsidRPr="00020115">
              <w:rPr>
                <w:rFonts w:ascii="Calibri" w:hAnsi="Calibri"/>
                <w:szCs w:val="24"/>
                <w:lang w:val="pt-PT"/>
              </w:rPr>
              <w:t>Escolher um título que por si só descreva o que é o projeto.</w:t>
            </w:r>
            <w:r w:rsidRPr="00020115">
              <w:rPr>
                <w:rFonts w:ascii="Calibri" w:hAnsi="Calibri"/>
                <w:szCs w:val="24"/>
                <w:lang w:val="pt-PT"/>
              </w:rPr>
              <w:t xml:space="preserve"> ]</w:t>
            </w:r>
          </w:p>
        </w:tc>
      </w:tr>
      <w:tr w:rsidR="00372CA8" w:rsidRPr="00256B79" w14:paraId="77734DF8" w14:textId="77777777" w:rsidTr="003755C7">
        <w:trPr>
          <w:trHeight w:val="907"/>
        </w:trPr>
        <w:tc>
          <w:tcPr>
            <w:tcW w:w="8613" w:type="dxa"/>
            <w:vAlign w:val="center"/>
          </w:tcPr>
          <w:p w14:paraId="6313C7FA" w14:textId="77777777" w:rsidR="00372CA8" w:rsidRPr="00020115" w:rsidRDefault="00372CA8" w:rsidP="00CD1B8A">
            <w:pPr>
              <w:widowControl w:val="0"/>
              <w:jc w:val="center"/>
              <w:rPr>
                <w:lang w:val="pt-PT"/>
              </w:rPr>
            </w:pPr>
          </w:p>
          <w:p w14:paraId="08EBBBE2" w14:textId="77777777" w:rsidR="00372CA8" w:rsidRPr="00020115" w:rsidRDefault="00372CA8" w:rsidP="00CD1B8A">
            <w:pPr>
              <w:widowControl w:val="0"/>
              <w:jc w:val="center"/>
              <w:rPr>
                <w:lang w:val="pt-PT"/>
              </w:rPr>
            </w:pPr>
          </w:p>
          <w:p w14:paraId="56937C75" w14:textId="77777777" w:rsidR="00372CA8" w:rsidRPr="00020115" w:rsidRDefault="00372CA8" w:rsidP="00CD1B8A">
            <w:pPr>
              <w:widowControl w:val="0"/>
              <w:jc w:val="center"/>
              <w:rPr>
                <w:lang w:val="pt-PT"/>
              </w:rPr>
            </w:pPr>
          </w:p>
          <w:p w14:paraId="731A668C" w14:textId="77777777" w:rsidR="00372CA8" w:rsidRPr="00020115" w:rsidRDefault="00372CA8" w:rsidP="00CD1B8A">
            <w:pPr>
              <w:widowControl w:val="0"/>
              <w:jc w:val="center"/>
              <w:rPr>
                <w:lang w:val="pt-PT"/>
              </w:rPr>
            </w:pPr>
          </w:p>
          <w:p w14:paraId="56DD0517" w14:textId="77777777" w:rsidR="00372CA8" w:rsidRPr="00020115" w:rsidRDefault="00372CA8" w:rsidP="00CD1B8A">
            <w:pPr>
              <w:widowControl w:val="0"/>
              <w:jc w:val="center"/>
              <w:rPr>
                <w:lang w:val="pt-PT"/>
              </w:rPr>
            </w:pPr>
          </w:p>
          <w:p w14:paraId="7819237C" w14:textId="77777777" w:rsidR="00372CA8" w:rsidRPr="00020115" w:rsidRDefault="00372CA8" w:rsidP="00CD1B8A">
            <w:pPr>
              <w:widowControl w:val="0"/>
              <w:jc w:val="center"/>
              <w:rPr>
                <w:lang w:val="pt-PT"/>
              </w:rPr>
            </w:pPr>
          </w:p>
        </w:tc>
      </w:tr>
      <w:tr w:rsidR="00372CA8" w:rsidRPr="00020115" w14:paraId="402AA12B" w14:textId="77777777" w:rsidTr="003755C7">
        <w:trPr>
          <w:trHeight w:val="907"/>
        </w:trPr>
        <w:tc>
          <w:tcPr>
            <w:tcW w:w="8613" w:type="dxa"/>
            <w:vAlign w:val="center"/>
          </w:tcPr>
          <w:p w14:paraId="1D83221A" w14:textId="77777777" w:rsidR="00F53CEF" w:rsidRPr="00020115" w:rsidRDefault="00F53CEF" w:rsidP="00F53CEF">
            <w:pPr>
              <w:widowControl w:val="0"/>
              <w:jc w:val="center"/>
              <w:rPr>
                <w:rFonts w:asciiTheme="minorHAnsi" w:hAnsiTheme="minorHAnsi" w:cstheme="minorHAnsi"/>
                <w:sz w:val="28"/>
                <w:szCs w:val="28"/>
                <w:lang w:val="pt-PT"/>
              </w:rPr>
            </w:pPr>
            <w:r w:rsidRPr="00020115">
              <w:rPr>
                <w:rFonts w:asciiTheme="minorHAnsi" w:hAnsiTheme="minorHAnsi" w:cstheme="minorHAnsi"/>
                <w:sz w:val="28"/>
                <w:szCs w:val="28"/>
                <w:lang w:val="pt-PT"/>
              </w:rPr>
              <w:t xml:space="preserve">Relatório de Projeto Aplicado/Estágio Profissionalizante submetido como requisite parcial para a obtenção do grau de </w:t>
            </w:r>
          </w:p>
          <w:p w14:paraId="4ABFEE6D" w14:textId="77777777" w:rsidR="0042565A" w:rsidRPr="00020115" w:rsidRDefault="00F53CEF" w:rsidP="00F53CEF">
            <w:pPr>
              <w:widowControl w:val="0"/>
              <w:jc w:val="center"/>
              <w:rPr>
                <w:rFonts w:asciiTheme="minorHAnsi" w:hAnsiTheme="minorHAnsi" w:cstheme="minorHAnsi"/>
                <w:sz w:val="28"/>
                <w:szCs w:val="28"/>
                <w:lang w:val="pt-PT"/>
              </w:rPr>
            </w:pPr>
            <w:r w:rsidRPr="00020115">
              <w:rPr>
                <w:rFonts w:asciiTheme="minorHAnsi" w:hAnsiTheme="minorHAnsi" w:cstheme="minorHAnsi"/>
                <w:sz w:val="28"/>
                <w:szCs w:val="28"/>
                <w:lang w:val="pt-PT"/>
              </w:rPr>
              <w:t>Mestre em Computação Móvel.</w:t>
            </w:r>
          </w:p>
        </w:tc>
      </w:tr>
      <w:tr w:rsidR="00372CA8" w:rsidRPr="00256B79" w14:paraId="61F96761" w14:textId="77777777" w:rsidTr="003755C7">
        <w:trPr>
          <w:trHeight w:val="518"/>
        </w:trPr>
        <w:tc>
          <w:tcPr>
            <w:tcW w:w="8613" w:type="dxa"/>
          </w:tcPr>
          <w:p w14:paraId="3E75B2BB" w14:textId="77777777" w:rsidR="00372CA8" w:rsidRPr="00020115" w:rsidRDefault="00372CA8" w:rsidP="00CD1B8A">
            <w:pPr>
              <w:widowControl w:val="0"/>
              <w:jc w:val="center"/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</w:pPr>
          </w:p>
          <w:p w14:paraId="44568E0B" w14:textId="77777777" w:rsidR="00372CA8" w:rsidRPr="00020115" w:rsidRDefault="00F53CEF" w:rsidP="00CD1B8A">
            <w:pPr>
              <w:widowControl w:val="0"/>
              <w:jc w:val="center"/>
              <w:rPr>
                <w:rFonts w:ascii="Calibri" w:hAnsi="Calibri"/>
                <w:bCs/>
                <w:sz w:val="28"/>
                <w:szCs w:val="28"/>
                <w:lang w:val="pt-PT"/>
              </w:rPr>
            </w:pPr>
            <w:r w:rsidRPr="00020115">
              <w:rPr>
                <w:rFonts w:ascii="Calibri" w:hAnsi="Calibri"/>
                <w:bCs/>
                <w:sz w:val="28"/>
                <w:szCs w:val="28"/>
                <w:lang w:val="pt-PT"/>
              </w:rPr>
              <w:t>Orientador</w:t>
            </w:r>
            <w:r w:rsidR="006641E4">
              <w:rPr>
                <w:rFonts w:ascii="Calibri" w:hAnsi="Calibri"/>
                <w:bCs/>
                <w:sz w:val="28"/>
                <w:szCs w:val="28"/>
                <w:lang w:val="pt-PT"/>
              </w:rPr>
              <w:t>: Prof. Doutor</w:t>
            </w:r>
            <w:r w:rsidR="00372CA8" w:rsidRPr="00020115">
              <w:rPr>
                <w:rFonts w:ascii="Calibri" w:hAnsi="Calibri"/>
                <w:bCs/>
                <w:sz w:val="28"/>
                <w:szCs w:val="28"/>
                <w:lang w:val="pt-PT"/>
              </w:rPr>
              <w:t xml:space="preserve"> [</w:t>
            </w:r>
            <w:r w:rsidRPr="00020115">
              <w:rPr>
                <w:rFonts w:ascii="Calibri" w:hAnsi="Calibri"/>
                <w:bCs/>
                <w:sz w:val="28"/>
                <w:szCs w:val="28"/>
                <w:lang w:val="pt-PT"/>
              </w:rPr>
              <w:t>Nome Completo</w:t>
            </w:r>
            <w:r w:rsidR="00372CA8" w:rsidRPr="00020115">
              <w:rPr>
                <w:rFonts w:ascii="Calibri" w:hAnsi="Calibri"/>
                <w:bCs/>
                <w:sz w:val="28"/>
                <w:szCs w:val="28"/>
                <w:lang w:val="pt-PT"/>
              </w:rPr>
              <w:t>]</w:t>
            </w:r>
          </w:p>
          <w:p w14:paraId="47941B3B" w14:textId="77777777" w:rsidR="00372CA8" w:rsidRPr="00020115" w:rsidRDefault="00F53CEF" w:rsidP="00372CA8">
            <w:pPr>
              <w:widowControl w:val="0"/>
              <w:jc w:val="center"/>
              <w:rPr>
                <w:rFonts w:ascii="Calibri" w:hAnsi="Calibri"/>
                <w:bCs/>
                <w:sz w:val="28"/>
                <w:szCs w:val="28"/>
                <w:lang w:val="pt-PT"/>
              </w:rPr>
            </w:pPr>
            <w:r w:rsidRPr="00020115">
              <w:rPr>
                <w:rFonts w:ascii="Calibri" w:hAnsi="Calibri"/>
                <w:bCs/>
                <w:sz w:val="28"/>
                <w:szCs w:val="28"/>
                <w:lang w:val="pt-PT"/>
              </w:rPr>
              <w:t>Coorientador</w:t>
            </w:r>
            <w:r w:rsidR="006641E4">
              <w:rPr>
                <w:rFonts w:ascii="Calibri" w:hAnsi="Calibri"/>
                <w:bCs/>
                <w:sz w:val="28"/>
                <w:szCs w:val="28"/>
                <w:lang w:val="pt-PT"/>
              </w:rPr>
              <w:t>: Prof. Doutor</w:t>
            </w:r>
            <w:r w:rsidR="00372CA8" w:rsidRPr="00020115">
              <w:rPr>
                <w:rFonts w:ascii="Calibri" w:hAnsi="Calibri"/>
                <w:bCs/>
                <w:sz w:val="28"/>
                <w:szCs w:val="28"/>
                <w:lang w:val="pt-PT"/>
              </w:rPr>
              <w:t xml:space="preserve"> [</w:t>
            </w:r>
            <w:r w:rsidRPr="00020115">
              <w:rPr>
                <w:rFonts w:ascii="Calibri" w:hAnsi="Calibri"/>
                <w:bCs/>
                <w:sz w:val="28"/>
                <w:szCs w:val="28"/>
                <w:lang w:val="pt-PT"/>
              </w:rPr>
              <w:t>Nome Completo</w:t>
            </w:r>
            <w:r w:rsidR="00372CA8" w:rsidRPr="00020115">
              <w:rPr>
                <w:rFonts w:ascii="Calibri" w:hAnsi="Calibri"/>
                <w:bCs/>
                <w:sz w:val="28"/>
                <w:szCs w:val="28"/>
                <w:lang w:val="pt-PT"/>
              </w:rPr>
              <w:t>]</w:t>
            </w:r>
          </w:p>
          <w:p w14:paraId="17E57B1B" w14:textId="77777777" w:rsidR="00372CA8" w:rsidRPr="00020115" w:rsidRDefault="00372CA8" w:rsidP="00CD1B8A">
            <w:pPr>
              <w:widowControl w:val="0"/>
              <w:jc w:val="center"/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</w:pPr>
          </w:p>
          <w:p w14:paraId="59B07806" w14:textId="77777777" w:rsidR="00372CA8" w:rsidRPr="00020115" w:rsidRDefault="00372CA8" w:rsidP="00CD1B8A">
            <w:pPr>
              <w:widowControl w:val="0"/>
              <w:jc w:val="center"/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</w:pPr>
          </w:p>
        </w:tc>
      </w:tr>
      <w:tr w:rsidR="00372CA8" w:rsidRPr="006641E4" w14:paraId="790B1543" w14:textId="77777777" w:rsidTr="003755C7">
        <w:trPr>
          <w:trHeight w:val="518"/>
        </w:trPr>
        <w:tc>
          <w:tcPr>
            <w:tcW w:w="8613" w:type="dxa"/>
          </w:tcPr>
          <w:p w14:paraId="37FFCEFA" w14:textId="77777777" w:rsidR="00372CA8" w:rsidRPr="00020115" w:rsidRDefault="00372CA8" w:rsidP="00CD1B8A">
            <w:pPr>
              <w:widowControl w:val="0"/>
              <w:jc w:val="center"/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</w:pPr>
          </w:p>
          <w:p w14:paraId="6BB42562" w14:textId="77777777" w:rsidR="00372CA8" w:rsidRPr="00020115" w:rsidRDefault="00372CA8" w:rsidP="00F53CEF">
            <w:pPr>
              <w:widowControl w:val="0"/>
              <w:jc w:val="center"/>
              <w:rPr>
                <w:lang w:val="pt-PT"/>
              </w:rPr>
            </w:pPr>
            <w:r w:rsidRPr="00020115"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  <w:t>[</w:t>
            </w:r>
            <w:r w:rsidR="00F53CEF" w:rsidRPr="00020115"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  <w:t>Nome completo do autor</w:t>
            </w:r>
            <w:r w:rsidRPr="00020115"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  <w:t>]</w:t>
            </w:r>
          </w:p>
        </w:tc>
      </w:tr>
      <w:tr w:rsidR="00372CA8" w:rsidRPr="006641E4" w14:paraId="40229166" w14:textId="77777777" w:rsidTr="003755C7">
        <w:trPr>
          <w:trHeight w:val="360"/>
        </w:trPr>
        <w:tc>
          <w:tcPr>
            <w:tcW w:w="8613" w:type="dxa"/>
          </w:tcPr>
          <w:p w14:paraId="393BA480" w14:textId="77777777" w:rsidR="00372CA8" w:rsidRPr="00020115" w:rsidRDefault="00372CA8" w:rsidP="00CD1B8A">
            <w:pPr>
              <w:widowControl w:val="0"/>
              <w:jc w:val="center"/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</w:pPr>
          </w:p>
        </w:tc>
      </w:tr>
      <w:tr w:rsidR="00372CA8" w:rsidRPr="006641E4" w14:paraId="322E2426" w14:textId="77777777" w:rsidTr="003755C7">
        <w:tc>
          <w:tcPr>
            <w:tcW w:w="8613" w:type="dxa"/>
          </w:tcPr>
          <w:p w14:paraId="0930DA2A" w14:textId="77777777" w:rsidR="00372CA8" w:rsidRPr="00020115" w:rsidRDefault="00372CA8" w:rsidP="00F53CEF">
            <w:pPr>
              <w:widowControl w:val="0"/>
              <w:jc w:val="center"/>
              <w:rPr>
                <w:szCs w:val="24"/>
                <w:lang w:val="pt-PT"/>
              </w:rPr>
            </w:pPr>
            <w:r w:rsidRPr="00020115"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  <w:t>[</w:t>
            </w:r>
            <w:r w:rsidR="00F53CEF" w:rsidRPr="00020115"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  <w:t>Mês</w:t>
            </w:r>
            <w:r w:rsidRPr="00020115"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  <w:t>] | [</w:t>
            </w:r>
            <w:r w:rsidR="00F53CEF" w:rsidRPr="00020115"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  <w:t>Ano</w:t>
            </w:r>
            <w:r w:rsidRPr="00020115">
              <w:rPr>
                <w:rFonts w:ascii="Calibri" w:hAnsi="Calibri"/>
                <w:b/>
                <w:bCs/>
                <w:sz w:val="28"/>
                <w:szCs w:val="28"/>
                <w:lang w:val="pt-PT"/>
              </w:rPr>
              <w:t>]</w:t>
            </w:r>
          </w:p>
        </w:tc>
      </w:tr>
    </w:tbl>
    <w:p w14:paraId="2F2D83B2" w14:textId="77777777" w:rsidR="00372CA8" w:rsidRPr="00020115" w:rsidRDefault="00372CA8">
      <w:pPr>
        <w:overflowPunct/>
        <w:autoSpaceDE/>
        <w:autoSpaceDN/>
        <w:adjustRightInd/>
        <w:textAlignment w:val="auto"/>
        <w:rPr>
          <w:rFonts w:ascii="Times New Roman" w:hAnsi="Times New Roman"/>
          <w:szCs w:val="24"/>
          <w:lang w:val="pt-PT"/>
        </w:rPr>
      </w:pPr>
      <w:r w:rsidRPr="00020115">
        <w:rPr>
          <w:lang w:val="pt-PT"/>
        </w:rPr>
        <w:br w:type="page"/>
      </w:r>
    </w:p>
    <w:p w14:paraId="00221EDB" w14:textId="77777777" w:rsidR="008624C8" w:rsidRPr="00020115" w:rsidRDefault="008624C8" w:rsidP="00E770B6">
      <w:pPr>
        <w:pStyle w:val="NormalText"/>
      </w:pPr>
    </w:p>
    <w:p w14:paraId="38066D35" w14:textId="77777777" w:rsidR="008624C8" w:rsidRPr="00020115" w:rsidRDefault="008624C8" w:rsidP="00E770B6">
      <w:pPr>
        <w:pStyle w:val="NormalText"/>
      </w:pPr>
    </w:p>
    <w:p w14:paraId="69986631" w14:textId="77777777" w:rsidR="008624C8" w:rsidRPr="00020115" w:rsidRDefault="008624C8" w:rsidP="00E770B6">
      <w:pPr>
        <w:pStyle w:val="NormalText"/>
      </w:pPr>
    </w:p>
    <w:p w14:paraId="16954929" w14:textId="77777777" w:rsidR="008624C8" w:rsidRPr="00020115" w:rsidRDefault="008624C8" w:rsidP="00E770B6">
      <w:pPr>
        <w:pStyle w:val="NormalText"/>
      </w:pPr>
    </w:p>
    <w:p w14:paraId="782457D3" w14:textId="77777777" w:rsidR="008624C8" w:rsidRPr="00020115" w:rsidRDefault="008624C8" w:rsidP="00E770B6">
      <w:pPr>
        <w:pStyle w:val="NormalText"/>
      </w:pPr>
    </w:p>
    <w:p w14:paraId="254A20C1" w14:textId="77777777" w:rsidR="00E770B6" w:rsidRPr="00020115" w:rsidRDefault="00E770B6" w:rsidP="00E770B6">
      <w:pPr>
        <w:pStyle w:val="NormalText"/>
      </w:pPr>
    </w:p>
    <w:p w14:paraId="27D7638E" w14:textId="77777777" w:rsidR="00E770B6" w:rsidRPr="00020115" w:rsidRDefault="00E770B6" w:rsidP="00E770B6">
      <w:pPr>
        <w:pStyle w:val="NormalText"/>
      </w:pPr>
    </w:p>
    <w:p w14:paraId="0D131774" w14:textId="77777777" w:rsidR="00E770B6" w:rsidRPr="00020115" w:rsidRDefault="00E770B6" w:rsidP="00E770B6">
      <w:pPr>
        <w:pStyle w:val="NormalText"/>
      </w:pPr>
    </w:p>
    <w:p w14:paraId="307780F4" w14:textId="77777777" w:rsidR="00E770B6" w:rsidRPr="00020115" w:rsidRDefault="00E770B6" w:rsidP="00E770B6">
      <w:pPr>
        <w:pStyle w:val="NormalText"/>
      </w:pPr>
    </w:p>
    <w:p w14:paraId="739AD2E0" w14:textId="77777777" w:rsidR="00E770B6" w:rsidRPr="00020115" w:rsidRDefault="00E770B6" w:rsidP="00E770B6">
      <w:pPr>
        <w:pStyle w:val="NormalText"/>
      </w:pPr>
    </w:p>
    <w:p w14:paraId="1598CB19" w14:textId="77777777" w:rsidR="00713EE7" w:rsidRPr="00020115" w:rsidRDefault="00713EE7" w:rsidP="00E770B6">
      <w:pPr>
        <w:pStyle w:val="NormalText"/>
      </w:pPr>
    </w:p>
    <w:p w14:paraId="21B42AF7" w14:textId="77777777" w:rsidR="00713EE7" w:rsidRPr="00020115" w:rsidRDefault="00713EE7" w:rsidP="00E770B6">
      <w:pPr>
        <w:pStyle w:val="NormalText"/>
      </w:pPr>
    </w:p>
    <w:p w14:paraId="17E11801" w14:textId="77777777" w:rsidR="00713EE7" w:rsidRPr="00020115" w:rsidRDefault="00713EE7" w:rsidP="00E770B6">
      <w:pPr>
        <w:pStyle w:val="NormalText"/>
      </w:pPr>
    </w:p>
    <w:p w14:paraId="3162A2C6" w14:textId="77777777" w:rsidR="00713EE7" w:rsidRPr="00020115" w:rsidRDefault="00713EE7" w:rsidP="00E770B6">
      <w:pPr>
        <w:pStyle w:val="NormalText"/>
      </w:pPr>
    </w:p>
    <w:p w14:paraId="300B598D" w14:textId="77777777" w:rsidR="00713EE7" w:rsidRPr="00020115" w:rsidRDefault="00713EE7" w:rsidP="00E770B6">
      <w:pPr>
        <w:pStyle w:val="NormalText"/>
      </w:pPr>
    </w:p>
    <w:p w14:paraId="3E7744F9" w14:textId="77777777" w:rsidR="00713EE7" w:rsidRPr="00020115" w:rsidRDefault="00713EE7" w:rsidP="00E770B6">
      <w:pPr>
        <w:pStyle w:val="NormalText"/>
      </w:pPr>
    </w:p>
    <w:p w14:paraId="009DDAA1" w14:textId="77777777" w:rsidR="00713EE7" w:rsidRPr="00020115" w:rsidRDefault="00713EE7" w:rsidP="00E770B6">
      <w:pPr>
        <w:pStyle w:val="NormalText"/>
      </w:pPr>
    </w:p>
    <w:p w14:paraId="42D9019E" w14:textId="77777777" w:rsidR="00713EE7" w:rsidRPr="00020115" w:rsidRDefault="00713EE7" w:rsidP="00E770B6">
      <w:pPr>
        <w:pStyle w:val="NormalText"/>
      </w:pPr>
    </w:p>
    <w:p w14:paraId="1A1FEDE8" w14:textId="77777777" w:rsidR="00713EE7" w:rsidRPr="00020115" w:rsidRDefault="00713EE7" w:rsidP="00E770B6">
      <w:pPr>
        <w:pStyle w:val="NormalText"/>
      </w:pPr>
    </w:p>
    <w:p w14:paraId="55F6A49D" w14:textId="77777777" w:rsidR="00713EE7" w:rsidRPr="00020115" w:rsidRDefault="00713EE7" w:rsidP="00E770B6">
      <w:pPr>
        <w:pStyle w:val="NormalText"/>
      </w:pPr>
    </w:p>
    <w:p w14:paraId="7215F1E0" w14:textId="77777777" w:rsidR="00713EE7" w:rsidRPr="00020115" w:rsidRDefault="00713EE7" w:rsidP="00E770B6">
      <w:pPr>
        <w:pStyle w:val="NormalText"/>
      </w:pPr>
    </w:p>
    <w:p w14:paraId="4EED0C38" w14:textId="77777777" w:rsidR="00713EE7" w:rsidRPr="00020115" w:rsidRDefault="00713EE7" w:rsidP="00E770B6">
      <w:pPr>
        <w:pStyle w:val="NormalText"/>
      </w:pPr>
    </w:p>
    <w:p w14:paraId="76FAA545" w14:textId="77777777" w:rsidR="00713EE7" w:rsidRPr="00020115" w:rsidRDefault="00CC7CFE" w:rsidP="00E60481">
      <w:pPr>
        <w:pStyle w:val="NormalText"/>
        <w:jc w:val="right"/>
      </w:pPr>
      <w:r w:rsidRPr="00020115">
        <w:t>[</w:t>
      </w:r>
      <w:r w:rsidR="00020115" w:rsidRPr="00020115">
        <w:t>Qualquer tecnologia suficienteme</w:t>
      </w:r>
      <w:r w:rsidR="00020115">
        <w:t>nte avançada é indistinguível da</w:t>
      </w:r>
      <w:r w:rsidR="00020115" w:rsidRPr="00020115">
        <w:t xml:space="preserve"> magia</w:t>
      </w:r>
      <w:r w:rsidR="007C584F" w:rsidRPr="00020115">
        <w:t>.</w:t>
      </w:r>
      <w:r w:rsidRPr="00020115">
        <w:t>]</w:t>
      </w:r>
    </w:p>
    <w:p w14:paraId="08A33B9C" w14:textId="77777777" w:rsidR="00633D32" w:rsidRPr="00020115" w:rsidRDefault="00371DBC" w:rsidP="00E60481">
      <w:pPr>
        <w:pStyle w:val="NormalText"/>
        <w:jc w:val="right"/>
        <w:rPr>
          <w:sz w:val="20"/>
          <w:szCs w:val="20"/>
        </w:rPr>
      </w:pPr>
      <w:r w:rsidRPr="00020115">
        <w:rPr>
          <w:sz w:val="20"/>
          <w:szCs w:val="20"/>
        </w:rPr>
        <w:t>[</w:t>
      </w:r>
      <w:r w:rsidR="00DC3D1A" w:rsidRPr="00020115">
        <w:rPr>
          <w:sz w:val="20"/>
          <w:szCs w:val="20"/>
        </w:rPr>
        <w:t>Arthur</w:t>
      </w:r>
      <w:r w:rsidR="00635F42" w:rsidRPr="00020115">
        <w:rPr>
          <w:sz w:val="20"/>
          <w:szCs w:val="20"/>
        </w:rPr>
        <w:t xml:space="preserve"> C. </w:t>
      </w:r>
      <w:r w:rsidR="00DC3D1A" w:rsidRPr="00020115">
        <w:rPr>
          <w:sz w:val="20"/>
          <w:szCs w:val="20"/>
        </w:rPr>
        <w:t>Clarke</w:t>
      </w:r>
      <w:r w:rsidRPr="00020115">
        <w:rPr>
          <w:sz w:val="20"/>
          <w:szCs w:val="20"/>
        </w:rPr>
        <w:t>]</w:t>
      </w:r>
    </w:p>
    <w:p w14:paraId="793286BE" w14:textId="77777777" w:rsidR="004C7AD5" w:rsidRPr="00020115" w:rsidRDefault="004C7AD5" w:rsidP="00E60481">
      <w:pPr>
        <w:pStyle w:val="NormalText"/>
        <w:jc w:val="right"/>
      </w:pPr>
    </w:p>
    <w:p w14:paraId="22681445" w14:textId="77777777" w:rsidR="00713EE7" w:rsidRPr="00020115" w:rsidRDefault="005B2EE6" w:rsidP="00E60481">
      <w:pPr>
        <w:pStyle w:val="NormalText"/>
        <w:jc w:val="right"/>
      </w:pPr>
      <w:r w:rsidRPr="00020115">
        <w:t>[</w:t>
      </w:r>
      <w:r w:rsidR="00F53CEF" w:rsidRPr="00020115">
        <w:t>Para os meus XXXXXX</w:t>
      </w:r>
      <w:r w:rsidR="00516FA3" w:rsidRPr="00020115">
        <w:t>.</w:t>
      </w:r>
      <w:r w:rsidRPr="00020115">
        <w:t>]</w:t>
      </w:r>
    </w:p>
    <w:p w14:paraId="0DDE6E9D" w14:textId="77777777" w:rsidR="001D7348" w:rsidRPr="00020115" w:rsidRDefault="001D7348" w:rsidP="00E60481">
      <w:pPr>
        <w:pStyle w:val="NormalText"/>
        <w:jc w:val="right"/>
      </w:pPr>
    </w:p>
    <w:p w14:paraId="294644D1" w14:textId="77777777" w:rsidR="00AA7584" w:rsidRPr="00020115" w:rsidRDefault="00AA7584" w:rsidP="00E60481">
      <w:pPr>
        <w:pStyle w:val="NormalText"/>
        <w:jc w:val="right"/>
      </w:pPr>
      <w:r w:rsidRPr="00020115">
        <w:t>[</w:t>
      </w:r>
      <w:r w:rsidR="00F53CEF" w:rsidRPr="00020115">
        <w:t>Página opcional. Apagar se não se aplicar</w:t>
      </w:r>
      <w:r w:rsidRPr="00020115">
        <w:t>.]</w:t>
      </w:r>
    </w:p>
    <w:p w14:paraId="07CAE038" w14:textId="77777777" w:rsidR="007259C1" w:rsidRPr="00020115" w:rsidRDefault="007259C1" w:rsidP="007259C1">
      <w:pPr>
        <w:pStyle w:val="NormalText"/>
        <w:jc w:val="left"/>
      </w:pPr>
    </w:p>
    <w:p w14:paraId="0D08731A" w14:textId="77777777" w:rsidR="007259C1" w:rsidRPr="00020115" w:rsidRDefault="007259C1" w:rsidP="00E60481">
      <w:pPr>
        <w:pStyle w:val="NormalText"/>
        <w:jc w:val="right"/>
        <w:sectPr w:rsidR="007259C1" w:rsidRPr="00020115" w:rsidSect="00E135CF">
          <w:pgSz w:w="11907" w:h="16840" w:code="9"/>
          <w:pgMar w:top="1701" w:right="1701" w:bottom="1701" w:left="1701" w:header="0" w:footer="0" w:gutter="0"/>
          <w:cols w:space="720"/>
        </w:sectPr>
      </w:pPr>
    </w:p>
    <w:p w14:paraId="18346D1C" w14:textId="77777777" w:rsidR="001567F0" w:rsidRPr="00020115" w:rsidRDefault="001567F0" w:rsidP="003F47C3">
      <w:pPr>
        <w:pStyle w:val="NormalText"/>
      </w:pPr>
    </w:p>
    <w:p w14:paraId="2E4A9BA5" w14:textId="77777777" w:rsidR="001567F0" w:rsidRPr="00020115" w:rsidRDefault="00F53CEF" w:rsidP="00BF2B4F">
      <w:pPr>
        <w:spacing w:before="600" w:after="240"/>
        <w:ind w:left="1134"/>
        <w:rPr>
          <w:rFonts w:ascii="Calibri" w:hAnsi="Calibri"/>
          <w:b/>
          <w:sz w:val="36"/>
          <w:szCs w:val="36"/>
          <w:lang w:val="pt-PT"/>
        </w:rPr>
      </w:pPr>
      <w:r w:rsidRPr="00020115">
        <w:rPr>
          <w:rFonts w:ascii="Calibri" w:hAnsi="Calibri"/>
          <w:b/>
          <w:sz w:val="36"/>
          <w:szCs w:val="36"/>
          <w:lang w:val="pt-PT"/>
        </w:rPr>
        <w:t>Agradecimentos</w:t>
      </w:r>
    </w:p>
    <w:p w14:paraId="7F41E5ED" w14:textId="77777777" w:rsidR="00F26A26" w:rsidRPr="00020115" w:rsidRDefault="00890C2A" w:rsidP="00890C2A">
      <w:pPr>
        <w:pStyle w:val="NormalText"/>
      </w:pPr>
      <w:r w:rsidRPr="00020115">
        <w:t>[</w:t>
      </w:r>
      <w:r w:rsidR="00F53CEF" w:rsidRPr="00020115">
        <w:t>Expresse a sua gratidão aos seus orientadores, escolas, colegas</w:t>
      </w:r>
      <w:r w:rsidR="006641E4">
        <w:t xml:space="preserve">, família, </w:t>
      </w:r>
      <w:proofErr w:type="spellStart"/>
      <w:r w:rsidR="006641E4">
        <w:t>etc</w:t>
      </w:r>
      <w:proofErr w:type="spellEnd"/>
      <w:r w:rsidR="00264E1D" w:rsidRPr="00020115">
        <w:t>]</w:t>
      </w:r>
    </w:p>
    <w:p w14:paraId="1E1E9EE6" w14:textId="77777777" w:rsidR="00F26A26" w:rsidRPr="00020115" w:rsidRDefault="00F26A26" w:rsidP="003F47C3">
      <w:pPr>
        <w:pStyle w:val="NormalText"/>
      </w:pPr>
    </w:p>
    <w:p w14:paraId="17C2A351" w14:textId="77777777" w:rsidR="00F26A26" w:rsidRPr="00020115" w:rsidRDefault="00F26A26" w:rsidP="003F47C3">
      <w:pPr>
        <w:pStyle w:val="NormalText"/>
      </w:pPr>
    </w:p>
    <w:p w14:paraId="21001206" w14:textId="77777777" w:rsidR="0055779E" w:rsidRPr="00020115" w:rsidRDefault="0055779E" w:rsidP="003F47C3">
      <w:pPr>
        <w:pStyle w:val="NormalText"/>
      </w:pPr>
    </w:p>
    <w:p w14:paraId="1AC0417B" w14:textId="77777777" w:rsidR="0055779E" w:rsidRPr="00020115" w:rsidRDefault="0055779E" w:rsidP="003F47C3">
      <w:pPr>
        <w:pStyle w:val="NormalText"/>
      </w:pPr>
    </w:p>
    <w:p w14:paraId="5C9CC23B" w14:textId="77777777" w:rsidR="0055779E" w:rsidRPr="00020115" w:rsidRDefault="0055779E" w:rsidP="003F47C3">
      <w:pPr>
        <w:pStyle w:val="NormalText"/>
      </w:pPr>
    </w:p>
    <w:p w14:paraId="04D43445" w14:textId="77777777" w:rsidR="0055779E" w:rsidRPr="00020115" w:rsidRDefault="0055779E" w:rsidP="003F47C3">
      <w:pPr>
        <w:pStyle w:val="NormalText"/>
      </w:pPr>
    </w:p>
    <w:p w14:paraId="5BE5DE95" w14:textId="77777777" w:rsidR="00F26A26" w:rsidRPr="00020115" w:rsidRDefault="00F26A26" w:rsidP="003F47C3">
      <w:pPr>
        <w:pStyle w:val="NormalText"/>
      </w:pPr>
    </w:p>
    <w:p w14:paraId="1C98D7B8" w14:textId="77777777" w:rsidR="00B065FA" w:rsidRPr="00020115" w:rsidRDefault="00B065FA" w:rsidP="003F47C3">
      <w:pPr>
        <w:pStyle w:val="NormalText"/>
      </w:pPr>
    </w:p>
    <w:p w14:paraId="2E985C4D" w14:textId="77777777" w:rsidR="00624E90" w:rsidRPr="00020115" w:rsidRDefault="00624E90" w:rsidP="00775EAB">
      <w:pPr>
        <w:pStyle w:val="NormalText"/>
        <w:sectPr w:rsidR="00624E90" w:rsidRPr="00020115" w:rsidSect="00E135CF">
          <w:headerReference w:type="default" r:id="rId10"/>
          <w:footerReference w:type="default" r:id="rId11"/>
          <w:pgSz w:w="11907" w:h="16840" w:code="9"/>
          <w:pgMar w:top="1701" w:right="1701" w:bottom="1701" w:left="1701" w:header="0" w:footer="0" w:gutter="0"/>
          <w:pgNumType w:fmt="lowerRoman" w:start="1"/>
          <w:cols w:space="720"/>
        </w:sectPr>
      </w:pPr>
    </w:p>
    <w:p w14:paraId="2619C121" w14:textId="77777777" w:rsidR="00775EAB" w:rsidRPr="00020115" w:rsidRDefault="00775EAB" w:rsidP="00775EAB">
      <w:pPr>
        <w:pStyle w:val="NormalText"/>
      </w:pPr>
    </w:p>
    <w:p w14:paraId="4512C995" w14:textId="77777777" w:rsidR="00775EAB" w:rsidRPr="00020115" w:rsidRDefault="00F53CEF" w:rsidP="00775EAB">
      <w:pPr>
        <w:spacing w:before="600" w:after="240"/>
        <w:ind w:left="1134"/>
        <w:rPr>
          <w:rFonts w:ascii="Calibri" w:hAnsi="Calibri"/>
          <w:b/>
          <w:sz w:val="36"/>
          <w:szCs w:val="36"/>
          <w:lang w:val="pt-PT"/>
        </w:rPr>
      </w:pPr>
      <w:r w:rsidRPr="00020115">
        <w:rPr>
          <w:rFonts w:ascii="Calibri" w:hAnsi="Calibri"/>
          <w:b/>
          <w:sz w:val="36"/>
          <w:szCs w:val="36"/>
          <w:lang w:val="pt-PT"/>
        </w:rPr>
        <w:t>Resumo</w:t>
      </w:r>
    </w:p>
    <w:p w14:paraId="7CCC349D" w14:textId="77777777" w:rsidR="00775EAB" w:rsidRPr="00020115" w:rsidRDefault="00720B89" w:rsidP="00775EAB">
      <w:pPr>
        <w:pStyle w:val="NormalText"/>
      </w:pPr>
      <w:r w:rsidRPr="00020115">
        <w:t>[</w:t>
      </w:r>
      <w:r w:rsidR="006641E4">
        <w:t xml:space="preserve">O resumo deve ter 400 palavras no máximo. </w:t>
      </w:r>
      <w:r w:rsidR="00F53CEF" w:rsidRPr="00020115">
        <w:t>Apres</w:t>
      </w:r>
      <w:r w:rsidR="004606AB" w:rsidRPr="00020115">
        <w:t>e</w:t>
      </w:r>
      <w:r w:rsidR="00F53CEF" w:rsidRPr="00020115">
        <w:t>nte o re</w:t>
      </w:r>
      <w:r w:rsidR="004606AB" w:rsidRPr="00020115">
        <w:t>s</w:t>
      </w:r>
      <w:r w:rsidR="00F53CEF" w:rsidRPr="00020115">
        <w:t xml:space="preserve">umo do projeto respondendo às seguintes questões: Qual foi a motivação do projeto? </w:t>
      </w:r>
      <w:r w:rsidR="004606AB" w:rsidRPr="00020115">
        <w:t>Que problema quis resolver? Qual foi a solução implementada? Como foi testada a solução? Quais foram os resultados? Qual foi a contribuição do projeto para o estado da arte? Quais foram as conclusões do projeto?</w:t>
      </w:r>
      <w:r w:rsidRPr="00020115">
        <w:t>]</w:t>
      </w:r>
    </w:p>
    <w:p w14:paraId="410B62EC" w14:textId="77777777" w:rsidR="00775EAB" w:rsidRPr="00020115" w:rsidRDefault="00775EAB" w:rsidP="00EF755D">
      <w:pPr>
        <w:pStyle w:val="NormalText"/>
      </w:pPr>
    </w:p>
    <w:p w14:paraId="6CDEC32F" w14:textId="77777777" w:rsidR="00775EAB" w:rsidRPr="00020115" w:rsidRDefault="00775EAB" w:rsidP="00EF755D">
      <w:pPr>
        <w:pStyle w:val="NormalText"/>
      </w:pPr>
    </w:p>
    <w:p w14:paraId="38F2DEE8" w14:textId="77777777" w:rsidR="00775EAB" w:rsidRPr="00020115" w:rsidRDefault="00775EAB" w:rsidP="00775EAB">
      <w:pPr>
        <w:pStyle w:val="NormalText"/>
      </w:pPr>
    </w:p>
    <w:p w14:paraId="585E356F" w14:textId="77777777" w:rsidR="00775EAB" w:rsidRPr="00020115" w:rsidRDefault="00775EAB" w:rsidP="00775EAB">
      <w:pPr>
        <w:pStyle w:val="NormalText"/>
      </w:pPr>
    </w:p>
    <w:p w14:paraId="3134C448" w14:textId="77777777" w:rsidR="00775EAB" w:rsidRPr="00020115" w:rsidRDefault="00775EAB" w:rsidP="00775EAB">
      <w:pPr>
        <w:pStyle w:val="NormalText"/>
      </w:pPr>
    </w:p>
    <w:p w14:paraId="505AD9A5" w14:textId="77777777" w:rsidR="00775EAB" w:rsidRPr="00020115" w:rsidRDefault="00775EAB" w:rsidP="00775EAB">
      <w:pPr>
        <w:pStyle w:val="NormalText"/>
      </w:pPr>
    </w:p>
    <w:tbl>
      <w:tblPr>
        <w:tblW w:w="0" w:type="auto"/>
        <w:tblInd w:w="1101" w:type="dxa"/>
        <w:tblLook w:val="04A0" w:firstRow="1" w:lastRow="0" w:firstColumn="1" w:lastColumn="0" w:noHBand="0" w:noVBand="1"/>
      </w:tblPr>
      <w:tblGrid>
        <w:gridCol w:w="1842"/>
        <w:gridCol w:w="5380"/>
      </w:tblGrid>
      <w:tr w:rsidR="007C3EB4" w:rsidRPr="00256B79" w14:paraId="4098C100" w14:textId="77777777" w:rsidTr="007C3EB4">
        <w:tc>
          <w:tcPr>
            <w:tcW w:w="1842" w:type="dxa"/>
          </w:tcPr>
          <w:p w14:paraId="485C6077" w14:textId="77777777" w:rsidR="004606AB" w:rsidRPr="00020115" w:rsidRDefault="004606AB" w:rsidP="00875A84">
            <w:pPr>
              <w:pStyle w:val="NormalText"/>
              <w:spacing w:line="240" w:lineRule="auto"/>
              <w:ind w:firstLine="0"/>
              <w:rPr>
                <w:rFonts w:ascii="Calibri" w:hAnsi="Calibri"/>
                <w:b/>
              </w:rPr>
            </w:pPr>
            <w:r w:rsidRPr="00020115">
              <w:rPr>
                <w:rFonts w:ascii="Calibri" w:hAnsi="Calibri"/>
                <w:b/>
              </w:rPr>
              <w:t>Palavras-chave</w:t>
            </w:r>
          </w:p>
          <w:p w14:paraId="1AED80B0" w14:textId="77777777" w:rsidR="00875A84" w:rsidRPr="00020115" w:rsidRDefault="00875A84" w:rsidP="00875A84">
            <w:pPr>
              <w:pStyle w:val="NormalText"/>
              <w:spacing w:line="240" w:lineRule="auto"/>
              <w:ind w:firstLine="0"/>
            </w:pPr>
          </w:p>
        </w:tc>
        <w:tc>
          <w:tcPr>
            <w:tcW w:w="5380" w:type="dxa"/>
          </w:tcPr>
          <w:p w14:paraId="246E900B" w14:textId="77777777" w:rsidR="00875A84" w:rsidRPr="00020115" w:rsidRDefault="004606AB" w:rsidP="004606AB">
            <w:pPr>
              <w:pStyle w:val="NormalText"/>
              <w:spacing w:line="240" w:lineRule="auto"/>
              <w:ind w:firstLine="0"/>
            </w:pPr>
            <w:r w:rsidRPr="00020115">
              <w:rPr>
                <w:rFonts w:ascii="Calibri" w:hAnsi="Calibri"/>
              </w:rPr>
              <w:t xml:space="preserve">[Palavra-chave 1], [Palavra-chave 2], [Palavra-chave 3], [Palavra-chave 4], [Palavra-chave 5], [Palavra-chave 6] </w:t>
            </w:r>
            <w:r w:rsidR="00AA5399" w:rsidRPr="00020115">
              <w:rPr>
                <w:rFonts w:ascii="Calibri" w:hAnsi="Calibri"/>
              </w:rPr>
              <w:t>[</w:t>
            </w:r>
            <w:r w:rsidRPr="00020115">
              <w:rPr>
                <w:rFonts w:ascii="Calibri" w:hAnsi="Calibri"/>
              </w:rPr>
              <w:t>Escolha as palavras-chave respondendo à seguinte questão: Que palavras usaria se</w:t>
            </w:r>
            <w:r w:rsidR="002B3DFC">
              <w:rPr>
                <w:rFonts w:ascii="Calibri" w:hAnsi="Calibri"/>
              </w:rPr>
              <w:t xml:space="preserve"> tentas</w:t>
            </w:r>
            <w:r w:rsidRPr="00020115">
              <w:rPr>
                <w:rFonts w:ascii="Calibri" w:hAnsi="Calibri"/>
              </w:rPr>
              <w:t>se encontrar o relatório através de um motor de busca?</w:t>
            </w:r>
            <w:r w:rsidR="00AA5399" w:rsidRPr="00020115">
              <w:rPr>
                <w:rFonts w:ascii="Calibri" w:hAnsi="Calibri"/>
              </w:rPr>
              <w:t>]</w:t>
            </w:r>
          </w:p>
        </w:tc>
      </w:tr>
    </w:tbl>
    <w:p w14:paraId="3F30F005" w14:textId="77777777" w:rsidR="00EF755D" w:rsidRPr="00020115" w:rsidRDefault="00EF755D" w:rsidP="00775EAB">
      <w:pPr>
        <w:pStyle w:val="NormalText"/>
      </w:pPr>
    </w:p>
    <w:p w14:paraId="5374D38C" w14:textId="77777777" w:rsidR="00775EAB" w:rsidRPr="00020115" w:rsidRDefault="00775EAB" w:rsidP="00775EAB">
      <w:pPr>
        <w:pStyle w:val="NormalText"/>
      </w:pPr>
    </w:p>
    <w:p w14:paraId="43E472A2" w14:textId="77777777" w:rsidR="00A61C78" w:rsidRPr="00020115" w:rsidRDefault="00A61C78" w:rsidP="00D56577">
      <w:pPr>
        <w:pStyle w:val="NormalText"/>
        <w:sectPr w:rsidR="00A61C78" w:rsidRPr="00020115" w:rsidSect="00E135CF">
          <w:headerReference w:type="default" r:id="rId12"/>
          <w:pgSz w:w="11907" w:h="16840" w:code="9"/>
          <w:pgMar w:top="1701" w:right="1701" w:bottom="1701" w:left="1701" w:header="0" w:footer="0" w:gutter="0"/>
          <w:pgNumType w:fmt="lowerRoman"/>
          <w:cols w:space="720"/>
        </w:sectPr>
      </w:pPr>
    </w:p>
    <w:p w14:paraId="2E0E8359" w14:textId="77777777" w:rsidR="00D56577" w:rsidRPr="00020115" w:rsidRDefault="00D56577" w:rsidP="00D56577">
      <w:pPr>
        <w:pStyle w:val="NormalText"/>
      </w:pPr>
    </w:p>
    <w:p w14:paraId="7DD1C6A5" w14:textId="77777777" w:rsidR="00D56577" w:rsidRPr="00020115" w:rsidRDefault="004606AB" w:rsidP="00D56577">
      <w:pPr>
        <w:spacing w:before="600" w:after="240"/>
        <w:ind w:left="1134"/>
        <w:rPr>
          <w:rFonts w:ascii="Calibri" w:hAnsi="Calibri"/>
          <w:b/>
          <w:sz w:val="36"/>
          <w:szCs w:val="36"/>
          <w:lang w:val="pt-PT"/>
        </w:rPr>
      </w:pPr>
      <w:proofErr w:type="spellStart"/>
      <w:r w:rsidRPr="00020115">
        <w:rPr>
          <w:rFonts w:ascii="Calibri" w:hAnsi="Calibri"/>
          <w:b/>
          <w:sz w:val="36"/>
          <w:szCs w:val="36"/>
          <w:lang w:val="pt-PT"/>
        </w:rPr>
        <w:t>Abstract</w:t>
      </w:r>
      <w:proofErr w:type="spellEnd"/>
    </w:p>
    <w:p w14:paraId="73BE958F" w14:textId="77777777" w:rsidR="00D56577" w:rsidRPr="00020115" w:rsidRDefault="00A34BAD" w:rsidP="00D56577">
      <w:pPr>
        <w:pStyle w:val="NormalText"/>
      </w:pPr>
      <w:r w:rsidRPr="00020115">
        <w:t>[</w:t>
      </w:r>
      <w:r w:rsidR="006641E4">
        <w:t xml:space="preserve">Deve ter 400 palavras no máximo. </w:t>
      </w:r>
      <w:r w:rsidR="004606AB" w:rsidRPr="00020115">
        <w:t xml:space="preserve">Igual ao </w:t>
      </w:r>
      <w:proofErr w:type="gramStart"/>
      <w:r w:rsidR="004606AB" w:rsidRPr="00020115">
        <w:t>Resumo</w:t>
      </w:r>
      <w:proofErr w:type="gramEnd"/>
      <w:r w:rsidR="004606AB" w:rsidRPr="00020115">
        <w:t xml:space="preserve"> mas em </w:t>
      </w:r>
      <w:proofErr w:type="gramStart"/>
      <w:r w:rsidR="004606AB" w:rsidRPr="00020115">
        <w:t>Inglês</w:t>
      </w:r>
      <w:proofErr w:type="gramEnd"/>
      <w:r w:rsidR="00046780" w:rsidRPr="00020115">
        <w:t>.</w:t>
      </w:r>
      <w:r w:rsidRPr="00020115">
        <w:t>]</w:t>
      </w:r>
    </w:p>
    <w:p w14:paraId="717C8542" w14:textId="77777777" w:rsidR="00D56577" w:rsidRPr="00020115" w:rsidRDefault="00D56577" w:rsidP="00D56577">
      <w:pPr>
        <w:pStyle w:val="NormalText"/>
      </w:pPr>
    </w:p>
    <w:p w14:paraId="51112DFC" w14:textId="77777777" w:rsidR="00D56577" w:rsidRPr="00020115" w:rsidRDefault="00D56577" w:rsidP="00D56577">
      <w:pPr>
        <w:pStyle w:val="NormalText"/>
      </w:pPr>
    </w:p>
    <w:p w14:paraId="1B1E03E0" w14:textId="77777777" w:rsidR="00D56577" w:rsidRPr="00020115" w:rsidRDefault="00D56577" w:rsidP="00D56577">
      <w:pPr>
        <w:pStyle w:val="NormalText"/>
      </w:pPr>
    </w:p>
    <w:p w14:paraId="69876E5B" w14:textId="77777777" w:rsidR="00D56577" w:rsidRPr="00020115" w:rsidRDefault="00D56577" w:rsidP="00D56577">
      <w:pPr>
        <w:pStyle w:val="NormalText"/>
      </w:pPr>
    </w:p>
    <w:p w14:paraId="0BA18BED" w14:textId="77777777" w:rsidR="00D56577" w:rsidRPr="00020115" w:rsidRDefault="00D56577" w:rsidP="00D56577">
      <w:pPr>
        <w:pStyle w:val="NormalText"/>
      </w:pPr>
    </w:p>
    <w:p w14:paraId="4F81C808" w14:textId="77777777" w:rsidR="00D56577" w:rsidRPr="00020115" w:rsidRDefault="00D56577" w:rsidP="00D56577">
      <w:pPr>
        <w:pStyle w:val="NormalText"/>
      </w:pPr>
    </w:p>
    <w:tbl>
      <w:tblPr>
        <w:tblW w:w="7789" w:type="dxa"/>
        <w:tblInd w:w="1101" w:type="dxa"/>
        <w:tblLook w:val="04A0" w:firstRow="1" w:lastRow="0" w:firstColumn="1" w:lastColumn="0" w:noHBand="0" w:noVBand="1"/>
      </w:tblPr>
      <w:tblGrid>
        <w:gridCol w:w="1842"/>
        <w:gridCol w:w="5947"/>
      </w:tblGrid>
      <w:tr w:rsidR="00D56577" w:rsidRPr="00020115" w14:paraId="19F6A3B8" w14:textId="77777777" w:rsidTr="00046780">
        <w:tc>
          <w:tcPr>
            <w:tcW w:w="1842" w:type="dxa"/>
          </w:tcPr>
          <w:p w14:paraId="40E3B8F1" w14:textId="77777777" w:rsidR="004606AB" w:rsidRPr="00020115" w:rsidRDefault="004606AB" w:rsidP="00046780">
            <w:pPr>
              <w:pStyle w:val="NormalText"/>
              <w:spacing w:line="240" w:lineRule="auto"/>
              <w:ind w:right="-388" w:firstLine="0"/>
            </w:pPr>
            <w:proofErr w:type="spellStart"/>
            <w:r w:rsidRPr="00020115">
              <w:rPr>
                <w:rFonts w:ascii="Calibri" w:hAnsi="Calibri"/>
                <w:b/>
              </w:rPr>
              <w:t>Keywords</w:t>
            </w:r>
            <w:proofErr w:type="spellEnd"/>
            <w:r w:rsidRPr="00020115">
              <w:rPr>
                <w:rFonts w:ascii="Calibri" w:hAnsi="Calibri"/>
                <w:b/>
              </w:rPr>
              <w:t>:</w:t>
            </w:r>
          </w:p>
        </w:tc>
        <w:tc>
          <w:tcPr>
            <w:tcW w:w="5947" w:type="dxa"/>
          </w:tcPr>
          <w:p w14:paraId="7B3ACDD0" w14:textId="77777777" w:rsidR="00D56577" w:rsidRPr="002B3DFC" w:rsidRDefault="00D56577" w:rsidP="004606AB">
            <w:pPr>
              <w:pStyle w:val="NormalText"/>
              <w:spacing w:line="240" w:lineRule="auto"/>
              <w:ind w:firstLine="0"/>
              <w:rPr>
                <w:lang w:val="en-US"/>
              </w:rPr>
            </w:pPr>
            <w:r w:rsidRPr="002B3DFC">
              <w:rPr>
                <w:rFonts w:ascii="Calibri" w:hAnsi="Calibri"/>
                <w:lang w:val="en-US"/>
              </w:rPr>
              <w:t>[</w:t>
            </w:r>
            <w:r w:rsidR="004606AB" w:rsidRPr="002B3DFC">
              <w:rPr>
                <w:rFonts w:ascii="Calibri" w:hAnsi="Calibri"/>
                <w:lang w:val="en-US"/>
              </w:rPr>
              <w:t>Keyword</w:t>
            </w:r>
            <w:r w:rsidRPr="002B3DFC">
              <w:rPr>
                <w:rFonts w:ascii="Calibri" w:hAnsi="Calibri"/>
                <w:lang w:val="en-US"/>
              </w:rPr>
              <w:t xml:space="preserve"> 1], [</w:t>
            </w:r>
            <w:r w:rsidR="004606AB" w:rsidRPr="002B3DFC">
              <w:rPr>
                <w:rFonts w:ascii="Calibri" w:hAnsi="Calibri"/>
                <w:lang w:val="en-US"/>
              </w:rPr>
              <w:t>Keyword</w:t>
            </w:r>
            <w:r w:rsidR="00C862E0" w:rsidRPr="002B3DFC">
              <w:rPr>
                <w:rFonts w:ascii="Calibri" w:hAnsi="Calibri"/>
                <w:lang w:val="en-US"/>
              </w:rPr>
              <w:t xml:space="preserve"> </w:t>
            </w:r>
            <w:r w:rsidRPr="002B3DFC">
              <w:rPr>
                <w:rFonts w:ascii="Calibri" w:hAnsi="Calibri"/>
                <w:lang w:val="en-US"/>
              </w:rPr>
              <w:t>2], [</w:t>
            </w:r>
            <w:r w:rsidR="004606AB" w:rsidRPr="002B3DFC">
              <w:rPr>
                <w:rFonts w:ascii="Calibri" w:hAnsi="Calibri"/>
                <w:lang w:val="en-US"/>
              </w:rPr>
              <w:t>Keyword</w:t>
            </w:r>
            <w:r w:rsidRPr="002B3DFC">
              <w:rPr>
                <w:rFonts w:ascii="Calibri" w:hAnsi="Calibri"/>
                <w:lang w:val="en-US"/>
              </w:rPr>
              <w:t xml:space="preserve"> 3], [</w:t>
            </w:r>
            <w:r w:rsidR="004606AB" w:rsidRPr="002B3DFC">
              <w:rPr>
                <w:rFonts w:ascii="Calibri" w:hAnsi="Calibri"/>
                <w:lang w:val="en-US"/>
              </w:rPr>
              <w:t>Keyword</w:t>
            </w:r>
            <w:r w:rsidR="00C862E0" w:rsidRPr="002B3DFC">
              <w:rPr>
                <w:rFonts w:ascii="Calibri" w:hAnsi="Calibri"/>
                <w:lang w:val="en-US"/>
              </w:rPr>
              <w:t xml:space="preserve"> </w:t>
            </w:r>
            <w:r w:rsidRPr="002B3DFC">
              <w:rPr>
                <w:rFonts w:ascii="Calibri" w:hAnsi="Calibri"/>
                <w:lang w:val="en-US"/>
              </w:rPr>
              <w:t>4], [</w:t>
            </w:r>
            <w:r w:rsidR="004606AB" w:rsidRPr="002B3DFC">
              <w:rPr>
                <w:rFonts w:ascii="Calibri" w:hAnsi="Calibri"/>
                <w:lang w:val="en-US"/>
              </w:rPr>
              <w:t>Keyword</w:t>
            </w:r>
            <w:r w:rsidR="00C862E0" w:rsidRPr="002B3DFC">
              <w:rPr>
                <w:rFonts w:ascii="Calibri" w:hAnsi="Calibri"/>
                <w:lang w:val="en-US"/>
              </w:rPr>
              <w:t xml:space="preserve"> </w:t>
            </w:r>
            <w:r w:rsidRPr="002B3DFC">
              <w:rPr>
                <w:rFonts w:ascii="Calibri" w:hAnsi="Calibri"/>
                <w:lang w:val="en-US"/>
              </w:rPr>
              <w:t>5]</w:t>
            </w:r>
            <w:r w:rsidR="00E355FF" w:rsidRPr="002B3DFC">
              <w:rPr>
                <w:rFonts w:ascii="Calibri" w:hAnsi="Calibri"/>
                <w:lang w:val="en-US"/>
              </w:rPr>
              <w:t>, [</w:t>
            </w:r>
            <w:r w:rsidR="004606AB" w:rsidRPr="002B3DFC">
              <w:rPr>
                <w:rFonts w:ascii="Calibri" w:hAnsi="Calibri"/>
                <w:lang w:val="en-US"/>
              </w:rPr>
              <w:t>Keyword</w:t>
            </w:r>
            <w:r w:rsidR="00E355FF" w:rsidRPr="002B3DFC">
              <w:rPr>
                <w:rFonts w:ascii="Calibri" w:hAnsi="Calibri"/>
                <w:lang w:val="en-US"/>
              </w:rPr>
              <w:t xml:space="preserve"> 6]</w:t>
            </w:r>
            <w:r w:rsidRPr="002B3DFC">
              <w:rPr>
                <w:rFonts w:ascii="Calibri" w:hAnsi="Calibri"/>
                <w:lang w:val="en-US"/>
              </w:rPr>
              <w:t>.</w:t>
            </w:r>
          </w:p>
        </w:tc>
      </w:tr>
    </w:tbl>
    <w:p w14:paraId="25F386C3" w14:textId="77777777" w:rsidR="00D56577" w:rsidRPr="002B3DFC" w:rsidRDefault="00D56577" w:rsidP="00D56577">
      <w:pPr>
        <w:pStyle w:val="NormalText"/>
        <w:rPr>
          <w:lang w:val="en-US"/>
        </w:rPr>
      </w:pPr>
    </w:p>
    <w:p w14:paraId="0A85B42B" w14:textId="77777777" w:rsidR="00D56577" w:rsidRPr="002B3DFC" w:rsidRDefault="00D56577" w:rsidP="00D56577">
      <w:pPr>
        <w:pStyle w:val="NormalText"/>
        <w:rPr>
          <w:lang w:val="en-US"/>
        </w:rPr>
      </w:pPr>
    </w:p>
    <w:p w14:paraId="465D9A7B" w14:textId="77777777" w:rsidR="00504090" w:rsidRPr="002B3DFC" w:rsidRDefault="00504090" w:rsidP="00916D95">
      <w:pPr>
        <w:pStyle w:val="NormalText"/>
        <w:rPr>
          <w:lang w:val="en-US"/>
        </w:rPr>
        <w:sectPr w:rsidR="00504090" w:rsidRPr="002B3DFC" w:rsidSect="00E135CF">
          <w:headerReference w:type="default" r:id="rId13"/>
          <w:pgSz w:w="11907" w:h="16840" w:code="9"/>
          <w:pgMar w:top="1701" w:right="1701" w:bottom="1701" w:left="1701" w:header="0" w:footer="0" w:gutter="0"/>
          <w:pgNumType w:fmt="lowerRoman"/>
          <w:cols w:space="720"/>
        </w:sectPr>
      </w:pPr>
    </w:p>
    <w:p w14:paraId="0FFC37C1" w14:textId="77777777" w:rsidR="00916D95" w:rsidRPr="002B3DFC" w:rsidRDefault="00916D95" w:rsidP="00916D95">
      <w:pPr>
        <w:pStyle w:val="NormalText"/>
        <w:rPr>
          <w:lang w:val="en-US"/>
        </w:rPr>
      </w:pPr>
    </w:p>
    <w:p w14:paraId="59F39D23" w14:textId="77777777" w:rsidR="00916D95" w:rsidRPr="00020115" w:rsidRDefault="002A3487" w:rsidP="00916D95">
      <w:pPr>
        <w:spacing w:before="600" w:after="240"/>
        <w:ind w:left="1134"/>
        <w:rPr>
          <w:rFonts w:ascii="Calibri" w:hAnsi="Calibri"/>
          <w:b/>
          <w:sz w:val="36"/>
          <w:szCs w:val="36"/>
          <w:lang w:val="pt-PT"/>
        </w:rPr>
      </w:pPr>
      <w:r w:rsidRPr="00020115">
        <w:rPr>
          <w:rFonts w:ascii="Calibri" w:hAnsi="Calibri"/>
          <w:b/>
          <w:sz w:val="36"/>
          <w:szCs w:val="36"/>
          <w:lang w:val="pt-PT"/>
        </w:rPr>
        <w:t>Índice</w:t>
      </w:r>
    </w:p>
    <w:p w14:paraId="71E02021" w14:textId="77777777" w:rsidR="007D60E9" w:rsidRDefault="00776532">
      <w:pPr>
        <w:pStyle w:val="ndice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r w:rsidRPr="00020115">
        <w:rPr>
          <w:lang w:val="pt-PT"/>
        </w:rPr>
        <w:fldChar w:fldCharType="begin"/>
      </w:r>
      <w:r w:rsidR="00123B21" w:rsidRPr="00020115">
        <w:rPr>
          <w:lang w:val="pt-PT"/>
        </w:rPr>
        <w:instrText xml:space="preserve"> TOC \o "1-3" \h \z \u </w:instrText>
      </w:r>
      <w:r w:rsidRPr="00020115">
        <w:rPr>
          <w:lang w:val="pt-PT"/>
        </w:rPr>
        <w:fldChar w:fldCharType="separate"/>
      </w:r>
      <w:hyperlink w:anchor="_Toc9635511" w:history="1">
        <w:r w:rsidR="007D60E9" w:rsidRPr="00EC3F21">
          <w:rPr>
            <w:rStyle w:val="Hiperligao"/>
            <w:noProof/>
          </w:rPr>
          <w:t>Índice de Figuras</w:t>
        </w:r>
        <w:r w:rsidR="007D60E9">
          <w:rPr>
            <w:noProof/>
            <w:webHidden/>
          </w:rPr>
          <w:tab/>
        </w:r>
        <w:r w:rsidR="007D60E9">
          <w:rPr>
            <w:noProof/>
            <w:webHidden/>
          </w:rPr>
          <w:fldChar w:fldCharType="begin"/>
        </w:r>
        <w:r w:rsidR="007D60E9">
          <w:rPr>
            <w:noProof/>
            <w:webHidden/>
          </w:rPr>
          <w:instrText xml:space="preserve"> PAGEREF _Toc9635511 \h </w:instrText>
        </w:r>
        <w:r w:rsidR="007D60E9">
          <w:rPr>
            <w:noProof/>
            <w:webHidden/>
          </w:rPr>
        </w:r>
        <w:r w:rsidR="007D60E9">
          <w:rPr>
            <w:noProof/>
            <w:webHidden/>
          </w:rPr>
          <w:fldChar w:fldCharType="separate"/>
        </w:r>
        <w:r w:rsidR="007D60E9">
          <w:rPr>
            <w:noProof/>
            <w:webHidden/>
          </w:rPr>
          <w:t>v</w:t>
        </w:r>
        <w:r w:rsidR="007D60E9">
          <w:rPr>
            <w:noProof/>
            <w:webHidden/>
          </w:rPr>
          <w:fldChar w:fldCharType="end"/>
        </w:r>
      </w:hyperlink>
    </w:p>
    <w:p w14:paraId="3E3D78B7" w14:textId="77777777" w:rsidR="007D60E9" w:rsidRDefault="007D60E9">
      <w:pPr>
        <w:pStyle w:val="ndice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12" w:history="1">
        <w:r w:rsidRPr="00EC3F21">
          <w:rPr>
            <w:rStyle w:val="Hiperligao"/>
            <w:noProof/>
          </w:rPr>
          <w:t>Índice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574CDF84" w14:textId="77777777" w:rsidR="007D60E9" w:rsidRDefault="007D60E9">
      <w:pPr>
        <w:pStyle w:val="ndice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13" w:history="1">
        <w:r w:rsidRPr="00EC3F21">
          <w:rPr>
            <w:rStyle w:val="Hiperligao"/>
            <w:noProof/>
          </w:rPr>
          <w:t>[Símbolos] e [Acrónimos] [(Remover se não aplicável)]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3B27BF64" w14:textId="77777777" w:rsidR="007D60E9" w:rsidRDefault="007D60E9">
      <w:pPr>
        <w:pStyle w:val="ndice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14" w:history="1">
        <w:r w:rsidRPr="00EC3F21">
          <w:rPr>
            <w:rStyle w:val="Hiperligao"/>
            <w:noProof/>
          </w:rPr>
          <w:t>[Símbolos] [(remover se não aplicável)]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7EE64381" w14:textId="77777777" w:rsidR="007D60E9" w:rsidRDefault="007D60E9">
      <w:pPr>
        <w:pStyle w:val="ndice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15" w:history="1">
        <w:r w:rsidRPr="00EC3F21">
          <w:rPr>
            <w:rStyle w:val="Hiperligao"/>
            <w:noProof/>
          </w:rPr>
          <w:t>[Acrónimos] [(remover se não aplicável)]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62B8A672" w14:textId="77777777" w:rsidR="007D60E9" w:rsidRDefault="007D60E9">
      <w:pPr>
        <w:pStyle w:val="ndice1"/>
        <w:tabs>
          <w:tab w:val="left" w:pos="4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16" w:history="1">
        <w:r w:rsidRPr="00EC3F21">
          <w:rPr>
            <w:rStyle w:val="Hiperligao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[Introdução]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D6438C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17" w:history="1">
        <w:r w:rsidRPr="00EC3F21">
          <w:rPr>
            <w:rStyle w:val="Hiperligao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[Contexto e Motivação]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EA2D6D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18" w:history="1">
        <w:r w:rsidRPr="00EC3F21">
          <w:rPr>
            <w:rStyle w:val="Hiperligao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[Definição do Problema e Objetivos]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DD60BA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19" w:history="1">
        <w:r w:rsidRPr="00EC3F21">
          <w:rPr>
            <w:rStyle w:val="Hiperligao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[Solução Proposta]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D486E7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0" w:history="1">
        <w:r w:rsidRPr="00EC3F21">
          <w:rPr>
            <w:rStyle w:val="Hiperligao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[Organização do Relatório]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4822C2" w14:textId="77777777" w:rsidR="007D60E9" w:rsidRDefault="007D60E9">
      <w:pPr>
        <w:pStyle w:val="ndice1"/>
        <w:tabs>
          <w:tab w:val="left" w:pos="4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1" w:history="1">
        <w:r w:rsidRPr="00EC3F21">
          <w:rPr>
            <w:rStyle w:val="Hiperliga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[Trabalho Relacionado]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6A5A52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2" w:history="1">
        <w:r w:rsidRPr="00EC3F21">
          <w:rPr>
            <w:rStyle w:val="Hiperligao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[Métodos XXXXXXXXXXX]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17E0B8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3" w:history="1">
        <w:r w:rsidRPr="00EC3F21">
          <w:rPr>
            <w:rStyle w:val="Hiperligao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[Soluções Existentes Para XXXXXXXXXXX]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14C006" w14:textId="77777777" w:rsidR="007D60E9" w:rsidRDefault="007D60E9">
      <w:pPr>
        <w:pStyle w:val="ndice1"/>
        <w:tabs>
          <w:tab w:val="left" w:pos="4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4" w:history="1">
        <w:r w:rsidRPr="00EC3F21">
          <w:rPr>
            <w:rStyle w:val="Hiperliga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[Desenvolvimento de Xxxxxxxxxxx]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175D1B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5" w:history="1">
        <w:r w:rsidRPr="00EC3F21">
          <w:rPr>
            <w:rStyle w:val="Hiperligao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[Análise de Requisitos]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5B8DC2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6" w:history="1">
        <w:r w:rsidRPr="00EC3F21">
          <w:rPr>
            <w:rStyle w:val="Hiperligao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[Arquitetura do Sistema]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5A00C0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7" w:history="1">
        <w:r w:rsidRPr="00EC3F21">
          <w:rPr>
            <w:rStyle w:val="Hiperligao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[Implementação do Módulo 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DBA537" w14:textId="77777777" w:rsidR="007D60E9" w:rsidRDefault="007D60E9">
      <w:pPr>
        <w:pStyle w:val="ndice3"/>
        <w:tabs>
          <w:tab w:val="left" w:pos="132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8" w:history="1">
        <w:r w:rsidRPr="00EC3F21">
          <w:rPr>
            <w:rStyle w:val="Hiperligao"/>
            <w:noProof/>
            <w:lang w:val="pt-PT"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  <w:lang w:val="pt-PT"/>
          </w:rPr>
          <w:t>[XXXXXXXX]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5DD755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29" w:history="1">
        <w:r w:rsidRPr="00EC3F21">
          <w:rPr>
            <w:rStyle w:val="Hiperligao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[Implementação do Módulo B]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1A9761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30" w:history="1">
        <w:r w:rsidRPr="00EC3F21">
          <w:rPr>
            <w:rStyle w:val="Hiperligao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[Implementação do Módulo . . .]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2E4EF9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31" w:history="1">
        <w:r w:rsidRPr="00EC3F21">
          <w:rPr>
            <w:rStyle w:val="Hiperligao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[Protótipo Final]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9889E2" w14:textId="77777777" w:rsidR="007D60E9" w:rsidRDefault="007D60E9">
      <w:pPr>
        <w:pStyle w:val="ndice1"/>
        <w:tabs>
          <w:tab w:val="left" w:pos="4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32" w:history="1">
        <w:r w:rsidRPr="00EC3F21">
          <w:rPr>
            <w:rStyle w:val="Hiperliga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[Testes e resultados]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EEA4BA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33" w:history="1">
        <w:r w:rsidRPr="00EC3F21">
          <w:rPr>
            <w:rStyle w:val="Hiperligao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[Teste 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3256B3" w14:textId="77777777" w:rsidR="007D60E9" w:rsidRDefault="007D60E9">
      <w:pPr>
        <w:pStyle w:val="ndice2"/>
        <w:tabs>
          <w:tab w:val="left" w:pos="8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34" w:history="1">
        <w:r w:rsidRPr="00EC3F21">
          <w:rPr>
            <w:rStyle w:val="Hiperligao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[Teste . . .]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34F6DB" w14:textId="77777777" w:rsidR="007D60E9" w:rsidRDefault="007D60E9">
      <w:pPr>
        <w:pStyle w:val="ndice1"/>
        <w:tabs>
          <w:tab w:val="left" w:pos="48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35" w:history="1">
        <w:r w:rsidRPr="00EC3F21">
          <w:rPr>
            <w:rStyle w:val="Hiperligao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pt-PT" w:eastAsia="pt-PT"/>
          </w:rPr>
          <w:tab/>
        </w:r>
        <w:r w:rsidRPr="00EC3F21">
          <w:rPr>
            <w:rStyle w:val="Hiperligao"/>
            <w:noProof/>
          </w:rPr>
          <w:t>[Conclusões]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EF03A1" w14:textId="77777777" w:rsidR="007D60E9" w:rsidRDefault="007D60E9">
      <w:pPr>
        <w:pStyle w:val="ndice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36" w:history="1">
        <w:r w:rsidRPr="00EC3F21">
          <w:rPr>
            <w:rStyle w:val="Hiperligao"/>
            <w:noProof/>
          </w:rPr>
          <w:t>[Bibliografia]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6B09B0" w14:textId="77777777" w:rsidR="007D60E9" w:rsidRDefault="007D60E9">
      <w:pPr>
        <w:pStyle w:val="ndice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37" w:history="1">
        <w:r w:rsidRPr="00EC3F21">
          <w:rPr>
            <w:rStyle w:val="Hiperligao"/>
            <w:noProof/>
          </w:rPr>
          <w:t>[Anexo 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5F6261" w14:textId="77777777" w:rsidR="007D60E9" w:rsidRDefault="007D60E9">
      <w:pPr>
        <w:pStyle w:val="ndice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hyperlink w:anchor="_Toc9635538" w:history="1">
        <w:r w:rsidRPr="00EC3F21">
          <w:rPr>
            <w:rStyle w:val="Hiperligao"/>
            <w:noProof/>
          </w:rPr>
          <w:t>[Anexo B]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_Toc9635538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4DFAFA" w14:textId="77777777" w:rsidR="002272C2" w:rsidRPr="00020115" w:rsidRDefault="00776532" w:rsidP="00E135CF">
      <w:pPr>
        <w:rPr>
          <w:lang w:val="pt-PT"/>
        </w:rPr>
        <w:sectPr w:rsidR="002272C2" w:rsidRPr="00020115" w:rsidSect="00E135CF">
          <w:headerReference w:type="default" r:id="rId14"/>
          <w:pgSz w:w="11907" w:h="16840" w:code="9"/>
          <w:pgMar w:top="1701" w:right="1701" w:bottom="1701" w:left="1701" w:header="0" w:footer="0" w:gutter="0"/>
          <w:pgNumType w:fmt="lowerRoman"/>
          <w:cols w:space="720"/>
        </w:sectPr>
      </w:pPr>
      <w:r w:rsidRPr="00020115">
        <w:rPr>
          <w:lang w:val="pt-PT"/>
        </w:rPr>
        <w:fldChar w:fldCharType="end"/>
      </w:r>
    </w:p>
    <w:p w14:paraId="4EA23D8F" w14:textId="77777777" w:rsidR="007F408F" w:rsidRPr="00020115" w:rsidRDefault="007F408F" w:rsidP="007F408F">
      <w:pPr>
        <w:pStyle w:val="NormalText"/>
      </w:pPr>
    </w:p>
    <w:p w14:paraId="412070A3" w14:textId="77777777" w:rsidR="007F408F" w:rsidRPr="00020115" w:rsidRDefault="00454568" w:rsidP="00316E9F">
      <w:pPr>
        <w:pStyle w:val="Ttulo1"/>
        <w:numPr>
          <w:ilvl w:val="0"/>
          <w:numId w:val="0"/>
        </w:numPr>
        <w:ind w:left="1134"/>
      </w:pPr>
      <w:bookmarkStart w:id="0" w:name="_Toc9635511"/>
      <w:r w:rsidRPr="00020115">
        <w:t>Índice de Figuras</w:t>
      </w:r>
      <w:bookmarkEnd w:id="0"/>
    </w:p>
    <w:p w14:paraId="148E0751" w14:textId="77777777" w:rsidR="00020115" w:rsidRPr="00020115" w:rsidRDefault="006025D4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r w:rsidRPr="00020115">
        <w:rPr>
          <w:lang w:val="pt-PT"/>
        </w:rPr>
        <w:fldChar w:fldCharType="begin"/>
      </w:r>
      <w:r w:rsidRPr="00020115">
        <w:rPr>
          <w:lang w:val="pt-PT"/>
        </w:rPr>
        <w:instrText xml:space="preserve"> TOC \h \z \c "Figure" </w:instrText>
      </w:r>
      <w:r w:rsidRPr="00020115">
        <w:rPr>
          <w:lang w:val="pt-PT"/>
        </w:rPr>
        <w:fldChar w:fldCharType="separate"/>
      </w:r>
      <w:hyperlink w:anchor="_Toc506565491" w:history="1">
        <w:r w:rsidR="00020115" w:rsidRPr="00020115">
          <w:rPr>
            <w:rStyle w:val="Hiperligao"/>
            <w:noProof/>
            <w:lang w:val="pt-PT"/>
          </w:rPr>
          <w:t>Figura 4.1 – Tipos de Gráficos (XXXXXX, 9999).</w:t>
        </w:r>
        <w:r w:rsidR="00020115" w:rsidRPr="00020115">
          <w:rPr>
            <w:noProof/>
            <w:webHidden/>
            <w:lang w:val="pt-PT"/>
          </w:rPr>
          <w:tab/>
        </w:r>
        <w:r w:rsidR="00020115" w:rsidRPr="00020115">
          <w:rPr>
            <w:noProof/>
            <w:webHidden/>
            <w:lang w:val="pt-PT"/>
          </w:rPr>
          <w:fldChar w:fldCharType="begin"/>
        </w:r>
        <w:r w:rsidR="00020115" w:rsidRPr="00020115">
          <w:rPr>
            <w:noProof/>
            <w:webHidden/>
            <w:lang w:val="pt-PT"/>
          </w:rPr>
          <w:instrText xml:space="preserve"> PAGEREF _Toc506565491 \h </w:instrText>
        </w:r>
        <w:r w:rsidR="00020115" w:rsidRPr="00020115">
          <w:rPr>
            <w:noProof/>
            <w:webHidden/>
            <w:lang w:val="pt-PT"/>
          </w:rPr>
        </w:r>
        <w:r w:rsidR="00020115" w:rsidRPr="00020115">
          <w:rPr>
            <w:noProof/>
            <w:webHidden/>
            <w:lang w:val="pt-PT"/>
          </w:rPr>
          <w:fldChar w:fldCharType="separate"/>
        </w:r>
        <w:r w:rsidR="00020115" w:rsidRPr="00020115">
          <w:rPr>
            <w:noProof/>
            <w:webHidden/>
            <w:lang w:val="pt-PT"/>
          </w:rPr>
          <w:t>14</w:t>
        </w:r>
        <w:r w:rsidR="00020115" w:rsidRPr="00020115">
          <w:rPr>
            <w:noProof/>
            <w:webHidden/>
            <w:lang w:val="pt-PT"/>
          </w:rPr>
          <w:fldChar w:fldCharType="end"/>
        </w:r>
      </w:hyperlink>
    </w:p>
    <w:p w14:paraId="27BB69B2" w14:textId="77777777" w:rsidR="00FF028D" w:rsidRPr="00020115" w:rsidRDefault="006025D4" w:rsidP="007F408F">
      <w:pPr>
        <w:pStyle w:val="NormalText"/>
      </w:pPr>
      <w:r w:rsidRPr="00020115">
        <w:rPr>
          <w:rFonts w:ascii="Times" w:hAnsi="Times"/>
          <w:szCs w:val="20"/>
        </w:rPr>
        <w:fldChar w:fldCharType="end"/>
      </w:r>
    </w:p>
    <w:p w14:paraId="5BD29F23" w14:textId="77777777" w:rsidR="00FF028D" w:rsidRPr="00020115" w:rsidRDefault="00FF028D" w:rsidP="007F408F">
      <w:pPr>
        <w:pStyle w:val="NormalText"/>
      </w:pPr>
    </w:p>
    <w:p w14:paraId="3A2FFAE0" w14:textId="77777777" w:rsidR="00FF028D" w:rsidRPr="00020115" w:rsidRDefault="00FF028D" w:rsidP="007F408F">
      <w:pPr>
        <w:pStyle w:val="NormalText"/>
      </w:pPr>
    </w:p>
    <w:p w14:paraId="5DB83233" w14:textId="77777777" w:rsidR="007F408F" w:rsidRPr="00020115" w:rsidRDefault="007F408F" w:rsidP="007F408F">
      <w:pPr>
        <w:pStyle w:val="NormalText"/>
      </w:pPr>
    </w:p>
    <w:p w14:paraId="7E6AABA9" w14:textId="77777777" w:rsidR="00FF028D" w:rsidRPr="00020115" w:rsidRDefault="00FF028D" w:rsidP="003F47C3">
      <w:pPr>
        <w:pStyle w:val="NormalText"/>
        <w:sectPr w:rsidR="00FF028D" w:rsidRPr="00020115" w:rsidSect="00E135CF">
          <w:headerReference w:type="default" r:id="rId15"/>
          <w:pgSz w:w="11907" w:h="16840" w:code="9"/>
          <w:pgMar w:top="1701" w:right="1701" w:bottom="1701" w:left="1701" w:header="0" w:footer="0" w:gutter="0"/>
          <w:pgNumType w:fmt="lowerRoman"/>
          <w:cols w:space="720"/>
        </w:sectPr>
      </w:pPr>
    </w:p>
    <w:p w14:paraId="5D486A21" w14:textId="77777777" w:rsidR="00374277" w:rsidRPr="00020115" w:rsidRDefault="00374277" w:rsidP="00374277">
      <w:pPr>
        <w:pStyle w:val="NormalText"/>
      </w:pPr>
    </w:p>
    <w:p w14:paraId="3E1C5805" w14:textId="77777777" w:rsidR="00374277" w:rsidRPr="00020115" w:rsidRDefault="002A3487" w:rsidP="00316E9F">
      <w:pPr>
        <w:pStyle w:val="Ttulo1"/>
        <w:numPr>
          <w:ilvl w:val="0"/>
          <w:numId w:val="0"/>
        </w:numPr>
        <w:ind w:left="1134"/>
      </w:pPr>
      <w:bookmarkStart w:id="1" w:name="_Ref245468691"/>
      <w:bookmarkStart w:id="2" w:name="_Toc9635512"/>
      <w:r w:rsidRPr="00020115">
        <w:t xml:space="preserve">Índice </w:t>
      </w:r>
      <w:bookmarkEnd w:id="1"/>
      <w:r w:rsidR="007C6DA9" w:rsidRPr="00020115">
        <w:t>De Tabelas</w:t>
      </w:r>
      <w:bookmarkEnd w:id="2"/>
    </w:p>
    <w:p w14:paraId="60697E19" w14:textId="77777777" w:rsidR="00020115" w:rsidRPr="00020115" w:rsidRDefault="00D9219A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pt-PT" w:eastAsia="pt-PT"/>
        </w:rPr>
      </w:pPr>
      <w:r w:rsidRPr="00020115">
        <w:rPr>
          <w:lang w:val="pt-PT"/>
        </w:rPr>
        <w:fldChar w:fldCharType="begin"/>
      </w:r>
      <w:r w:rsidRPr="00020115">
        <w:rPr>
          <w:lang w:val="pt-PT"/>
        </w:rPr>
        <w:instrText xml:space="preserve"> TOC \h \z \c "Table" </w:instrText>
      </w:r>
      <w:r w:rsidRPr="00020115">
        <w:rPr>
          <w:lang w:val="pt-PT"/>
        </w:rPr>
        <w:fldChar w:fldCharType="separate"/>
      </w:r>
      <w:hyperlink w:anchor="_Toc506565503" w:history="1">
        <w:r w:rsidR="00020115" w:rsidRPr="00020115">
          <w:rPr>
            <w:rStyle w:val="Hiperligao"/>
            <w:noProof/>
            <w:lang w:val="pt-PT"/>
          </w:rPr>
          <w:t>Tabela 4.1 – Matriz de Confusão</w:t>
        </w:r>
        <w:r w:rsidR="00020115" w:rsidRPr="00020115">
          <w:rPr>
            <w:noProof/>
            <w:webHidden/>
            <w:lang w:val="pt-PT"/>
          </w:rPr>
          <w:tab/>
        </w:r>
        <w:r w:rsidR="00020115" w:rsidRPr="00020115">
          <w:rPr>
            <w:noProof/>
            <w:webHidden/>
            <w:lang w:val="pt-PT"/>
          </w:rPr>
          <w:fldChar w:fldCharType="begin"/>
        </w:r>
        <w:r w:rsidR="00020115" w:rsidRPr="00020115">
          <w:rPr>
            <w:noProof/>
            <w:webHidden/>
            <w:lang w:val="pt-PT"/>
          </w:rPr>
          <w:instrText xml:space="preserve"> PAGEREF _Toc506565503 \h </w:instrText>
        </w:r>
        <w:r w:rsidR="00020115" w:rsidRPr="00020115">
          <w:rPr>
            <w:noProof/>
            <w:webHidden/>
            <w:lang w:val="pt-PT"/>
          </w:rPr>
        </w:r>
        <w:r w:rsidR="00020115" w:rsidRPr="00020115">
          <w:rPr>
            <w:noProof/>
            <w:webHidden/>
            <w:lang w:val="pt-PT"/>
          </w:rPr>
          <w:fldChar w:fldCharType="separate"/>
        </w:r>
        <w:r w:rsidR="00020115" w:rsidRPr="00020115">
          <w:rPr>
            <w:noProof/>
            <w:webHidden/>
            <w:lang w:val="pt-PT"/>
          </w:rPr>
          <w:t>13</w:t>
        </w:r>
        <w:r w:rsidR="00020115" w:rsidRPr="00020115">
          <w:rPr>
            <w:noProof/>
            <w:webHidden/>
            <w:lang w:val="pt-PT"/>
          </w:rPr>
          <w:fldChar w:fldCharType="end"/>
        </w:r>
      </w:hyperlink>
    </w:p>
    <w:p w14:paraId="4A176D75" w14:textId="77777777" w:rsidR="00374277" w:rsidRPr="00020115" w:rsidRDefault="00D9219A" w:rsidP="00374277">
      <w:pPr>
        <w:pStyle w:val="NormalText"/>
      </w:pPr>
      <w:r w:rsidRPr="00020115">
        <w:rPr>
          <w:rFonts w:ascii="Times" w:hAnsi="Times"/>
          <w:szCs w:val="20"/>
        </w:rPr>
        <w:fldChar w:fldCharType="end"/>
      </w:r>
    </w:p>
    <w:p w14:paraId="7FCEFC50" w14:textId="77777777" w:rsidR="00AA534B" w:rsidRPr="00020115" w:rsidRDefault="00AA534B" w:rsidP="00374277">
      <w:pPr>
        <w:pStyle w:val="NormalText"/>
      </w:pPr>
    </w:p>
    <w:p w14:paraId="42B28EF6" w14:textId="77777777" w:rsidR="00AA534B" w:rsidRPr="00020115" w:rsidRDefault="00AA534B" w:rsidP="00374277">
      <w:pPr>
        <w:pStyle w:val="NormalText"/>
        <w:sectPr w:rsidR="00AA534B" w:rsidRPr="00020115" w:rsidSect="00E135CF">
          <w:headerReference w:type="default" r:id="rId16"/>
          <w:pgSz w:w="11907" w:h="16840" w:code="9"/>
          <w:pgMar w:top="1701" w:right="1701" w:bottom="1701" w:left="1701" w:header="0" w:footer="0" w:gutter="0"/>
          <w:pgNumType w:fmt="lowerRoman"/>
          <w:cols w:space="720"/>
        </w:sectPr>
      </w:pPr>
    </w:p>
    <w:p w14:paraId="57233D9F" w14:textId="77777777" w:rsidR="006C59D7" w:rsidRPr="00020115" w:rsidRDefault="006C59D7" w:rsidP="006C59D7">
      <w:pPr>
        <w:pStyle w:val="NormalText"/>
      </w:pPr>
    </w:p>
    <w:p w14:paraId="7DFFD6D2" w14:textId="77777777" w:rsidR="006C59D7" w:rsidRPr="00020115" w:rsidRDefault="00871F8B" w:rsidP="00316E9F">
      <w:pPr>
        <w:pStyle w:val="Ttulo1"/>
        <w:numPr>
          <w:ilvl w:val="0"/>
          <w:numId w:val="0"/>
        </w:numPr>
        <w:ind w:left="1134"/>
      </w:pPr>
      <w:bookmarkStart w:id="3" w:name="_Ref245468952"/>
      <w:bookmarkStart w:id="4" w:name="_Toc9635513"/>
      <w:r w:rsidRPr="00020115">
        <w:t>[</w:t>
      </w:r>
      <w:r w:rsidR="00454568" w:rsidRPr="00020115">
        <w:t>Símbolos] e</w:t>
      </w:r>
      <w:r w:rsidR="004266A0" w:rsidRPr="00020115">
        <w:t xml:space="preserve"> [</w:t>
      </w:r>
      <w:r w:rsidR="00454568" w:rsidRPr="00020115">
        <w:t>Acrónimos</w:t>
      </w:r>
      <w:r w:rsidR="004266A0" w:rsidRPr="00020115">
        <w:t>] [(</w:t>
      </w:r>
      <w:r w:rsidR="00454568" w:rsidRPr="00020115">
        <w:t>Remover se não aplicável</w:t>
      </w:r>
      <w:r w:rsidR="006C59D7" w:rsidRPr="00020115">
        <w:t>)]</w:t>
      </w:r>
      <w:bookmarkEnd w:id="3"/>
      <w:bookmarkEnd w:id="4"/>
    </w:p>
    <w:p w14:paraId="5AE1433A" w14:textId="77777777" w:rsidR="006C59D7" w:rsidRDefault="004266A0" w:rsidP="00316E9F">
      <w:pPr>
        <w:pStyle w:val="Ttulo2"/>
        <w:numPr>
          <w:ilvl w:val="0"/>
          <w:numId w:val="0"/>
        </w:numPr>
        <w:ind w:left="1134"/>
      </w:pPr>
      <w:bookmarkStart w:id="5" w:name="_Toc9635514"/>
      <w:r w:rsidRPr="00020115">
        <w:t>[</w:t>
      </w:r>
      <w:r w:rsidR="002A3487" w:rsidRPr="00020115">
        <w:t>Símbolos</w:t>
      </w:r>
      <w:r w:rsidRPr="00020115">
        <w:t>] [(</w:t>
      </w:r>
      <w:r w:rsidR="002A3487" w:rsidRPr="00020115">
        <w:t>remover se não aplicável</w:t>
      </w:r>
      <w:r w:rsidR="006C59D7" w:rsidRPr="00020115">
        <w:t>)]</w:t>
      </w:r>
      <w:bookmarkEnd w:id="5"/>
    </w:p>
    <w:p w14:paraId="0EDCFB8A" w14:textId="77777777" w:rsidR="006641E4" w:rsidRDefault="006641E4" w:rsidP="006641E4">
      <w:pPr>
        <w:rPr>
          <w:lang w:val="pt-PT"/>
        </w:rPr>
      </w:pPr>
      <w:r>
        <w:rPr>
          <w:lang w:val="pt-PT"/>
        </w:rPr>
        <w:t>[Inclua uma lista de símbolos no caso de haver a necessidade de fazer referência a diversos símbolos ao longo de todo o relatório. Se usar símbolos apenas pontualmente, em secções especificas</w:t>
      </w:r>
      <w:r w:rsidR="00F644DB">
        <w:rPr>
          <w:lang w:val="pt-PT"/>
        </w:rPr>
        <w:t>, talvez não necessite de incluir uma lista de símbolos.</w:t>
      </w:r>
      <w:r>
        <w:rPr>
          <w:lang w:val="pt-PT"/>
        </w:rPr>
        <w:t>]</w:t>
      </w:r>
    </w:p>
    <w:p w14:paraId="4EAA8D16" w14:textId="77777777" w:rsidR="00F644DB" w:rsidRPr="006641E4" w:rsidRDefault="00F644DB" w:rsidP="006641E4">
      <w:pPr>
        <w:rPr>
          <w:lang w:val="pt-PT"/>
        </w:rPr>
      </w:pPr>
    </w:p>
    <w:p w14:paraId="7FF3686B" w14:textId="77777777" w:rsidR="00622080" w:rsidRPr="00020115" w:rsidRDefault="00590A63" w:rsidP="006C59D7">
      <w:pPr>
        <w:pStyle w:val="NormalText"/>
      </w:pPr>
      <m:oMath>
        <m:r>
          <m:rPr>
            <m:sty m:val="b"/>
          </m:rPr>
          <w:rPr>
            <w:rFonts w:ascii="Cambria Math" w:hAnsi="Cambria Math"/>
          </w:rPr>
          <m:t>0</m:t>
        </m:r>
      </m:oMath>
      <w:r w:rsidRPr="00020115">
        <w:rPr>
          <w:b/>
        </w:rPr>
        <w:t xml:space="preserve"> </w:t>
      </w:r>
      <w:r w:rsidRPr="00020115">
        <w:t xml:space="preserve">– </w:t>
      </w:r>
      <w:r w:rsidR="002A3487" w:rsidRPr="00020115">
        <w:t>T</w:t>
      </w:r>
      <w:r w:rsidR="004266A0" w:rsidRPr="00020115">
        <w:t>ensor</w:t>
      </w:r>
      <w:r w:rsidR="002A3487" w:rsidRPr="00020115">
        <w:t xml:space="preserve"> nulo</w:t>
      </w:r>
    </w:p>
    <w:p w14:paraId="37F9D27F" w14:textId="77777777" w:rsidR="00590A63" w:rsidRPr="00020115" w:rsidRDefault="00590A63" w:rsidP="006C59D7">
      <w:pPr>
        <w:pStyle w:val="NormalText"/>
      </w:pPr>
      <m:oMath>
        <m:r>
          <w:rPr>
            <w:rFonts w:ascii="Cambria Math" w:hAnsi="Cambria Math"/>
          </w:rPr>
          <m:t>a,…,z</m:t>
        </m:r>
      </m:oMath>
      <w:r w:rsidRPr="00020115">
        <w:t xml:space="preserve"> – </w:t>
      </w:r>
      <w:r w:rsidR="002A3487" w:rsidRPr="00020115">
        <w:t xml:space="preserve">Escalares no espaço </w:t>
      </w:r>
      <w:r w:rsidR="004266A0" w:rsidRPr="00020115">
        <w:t xml:space="preserve">real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</w:p>
    <w:p w14:paraId="060D3545" w14:textId="77777777" w:rsidR="00590A63" w:rsidRPr="00020115" w:rsidRDefault="00590A63" w:rsidP="00590A63">
      <w:pPr>
        <w:pStyle w:val="NormalText"/>
      </w:pPr>
      <m:oMath>
        <m:r>
          <m:rPr>
            <m:sty m:val="b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,…,</m:t>
        </m:r>
        <m:r>
          <m:rPr>
            <m:sty m:val="b"/>
          </m:rPr>
          <w:rPr>
            <w:rFonts w:ascii="Cambria Math" w:hAnsi="Cambria Math"/>
          </w:rPr>
          <m:t>z</m:t>
        </m:r>
      </m:oMath>
      <w:r w:rsidR="004266A0" w:rsidRPr="00020115">
        <w:t xml:space="preserve"> – Tensor</w:t>
      </w:r>
      <w:proofErr w:type="spellStart"/>
      <w:r w:rsidR="002A3487" w:rsidRPr="00020115">
        <w:t>e</w:t>
      </w:r>
      <w:r w:rsidR="004266A0" w:rsidRPr="00020115">
        <w:t>s</w:t>
      </w:r>
      <w:proofErr w:type="spellEnd"/>
      <w:r w:rsidR="004266A0" w:rsidRPr="00020115">
        <w:t xml:space="preserve"> </w:t>
      </w:r>
      <w:r w:rsidR="002A3487" w:rsidRPr="00020115">
        <w:t>no espaço real</w:t>
      </w:r>
      <w:r w:rsidR="004266A0" w:rsidRPr="0002011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43C15775" w14:textId="77777777" w:rsidR="00622080" w:rsidRPr="00020115" w:rsidRDefault="00590A63" w:rsidP="006C59D7">
      <w:pPr>
        <w:pStyle w:val="NormalText"/>
      </w:pPr>
      <m:oMath>
        <m:r>
          <w:rPr>
            <w:rFonts w:ascii="Cambria Math" w:hAnsi="Cambria Math"/>
          </w:rPr>
          <m:t>E</m:t>
        </m:r>
      </m:oMath>
      <w:r w:rsidRPr="00020115">
        <w:t xml:space="preserve"> – </w:t>
      </w:r>
      <w:r w:rsidR="002A3487" w:rsidRPr="00020115">
        <w:t>Modulo</w:t>
      </w:r>
      <w:r w:rsidR="00871F8B" w:rsidRPr="00020115">
        <w:t xml:space="preserve"> </w:t>
      </w:r>
      <w:r w:rsidR="002A3487" w:rsidRPr="00020115">
        <w:t>de</w:t>
      </w:r>
      <w:r w:rsidR="00871F8B" w:rsidRPr="00020115">
        <w:t xml:space="preserve"> </w:t>
      </w:r>
      <w:r w:rsidR="002A3487" w:rsidRPr="00020115">
        <w:t>elasticidade</w:t>
      </w:r>
    </w:p>
    <w:p w14:paraId="6B44F09A" w14:textId="77777777" w:rsidR="00590A63" w:rsidRPr="00020115" w:rsidRDefault="00590A63" w:rsidP="006C59D7">
      <w:pPr>
        <w:pStyle w:val="NormalText"/>
      </w:pPr>
    </w:p>
    <w:p w14:paraId="4ECF40A0" w14:textId="77777777" w:rsidR="00590A63" w:rsidRPr="00020115" w:rsidRDefault="00590A63" w:rsidP="006C59D7">
      <w:pPr>
        <w:pStyle w:val="NormalText"/>
      </w:pPr>
    </w:p>
    <w:p w14:paraId="7FEF1D8D" w14:textId="77777777" w:rsidR="006C59D7" w:rsidRPr="00020115" w:rsidRDefault="004266A0" w:rsidP="00316E9F">
      <w:pPr>
        <w:pStyle w:val="Ttulo2"/>
        <w:numPr>
          <w:ilvl w:val="0"/>
          <w:numId w:val="0"/>
        </w:numPr>
        <w:ind w:left="1134"/>
      </w:pPr>
      <w:bookmarkStart w:id="6" w:name="_Toc9635515"/>
      <w:r w:rsidRPr="00020115">
        <w:t>[</w:t>
      </w:r>
      <w:r w:rsidR="002A3487" w:rsidRPr="00020115">
        <w:t>Acrónimos</w:t>
      </w:r>
      <w:r w:rsidRPr="00020115">
        <w:t>] [(</w:t>
      </w:r>
      <w:r w:rsidR="002A3487" w:rsidRPr="00020115">
        <w:t>remover se não aplicável</w:t>
      </w:r>
      <w:r w:rsidR="006C59D7" w:rsidRPr="00020115">
        <w:t>)]</w:t>
      </w:r>
      <w:bookmarkEnd w:id="6"/>
    </w:p>
    <w:p w14:paraId="134DABDA" w14:textId="77777777" w:rsidR="002E101B" w:rsidRPr="002B3DFC" w:rsidRDefault="002E101B" w:rsidP="006C59D7">
      <w:pPr>
        <w:pStyle w:val="NormalText"/>
        <w:rPr>
          <w:lang w:val="en-US"/>
        </w:rPr>
      </w:pPr>
      <w:r w:rsidRPr="002B3DFC">
        <w:rPr>
          <w:lang w:val="en-US"/>
        </w:rPr>
        <w:t>ASTM – American Society for Testing and Materials</w:t>
      </w:r>
    </w:p>
    <w:p w14:paraId="25C686F7" w14:textId="77777777" w:rsidR="006C59D7" w:rsidRPr="00020115" w:rsidRDefault="00E27653" w:rsidP="006C59D7">
      <w:pPr>
        <w:pStyle w:val="NormalText"/>
      </w:pPr>
      <w:r w:rsidRPr="00020115">
        <w:t xml:space="preserve">DEM </w:t>
      </w:r>
      <w:r w:rsidR="002E101B" w:rsidRPr="00020115">
        <w:t>–</w:t>
      </w:r>
      <w:r w:rsidRPr="00020115">
        <w:t xml:space="preserve"> </w:t>
      </w:r>
      <w:r w:rsidR="002E101B" w:rsidRPr="00020115">
        <w:t>Departamento de Engenharia Mecânica</w:t>
      </w:r>
    </w:p>
    <w:p w14:paraId="4C34711F" w14:textId="77777777" w:rsidR="002E101B" w:rsidRDefault="002E101B" w:rsidP="006C59D7">
      <w:pPr>
        <w:pStyle w:val="NormalText"/>
      </w:pPr>
      <w:r w:rsidRPr="00020115">
        <w:t>FCTUC – Faculdade de Ciências e Tecnologia da Universidade de Coimbra</w:t>
      </w:r>
    </w:p>
    <w:p w14:paraId="12E47F5E" w14:textId="77777777" w:rsidR="006C59D7" w:rsidRPr="00020115" w:rsidRDefault="002E101B" w:rsidP="006C59D7">
      <w:pPr>
        <w:pStyle w:val="NormalText"/>
      </w:pPr>
      <w:r w:rsidRPr="00020115">
        <w:t xml:space="preserve">MIT – Massachusetts </w:t>
      </w:r>
      <w:proofErr w:type="spellStart"/>
      <w:r w:rsidRPr="00020115">
        <w:t>Institute</w:t>
      </w:r>
      <w:proofErr w:type="spellEnd"/>
      <w:r w:rsidRPr="00020115">
        <w:t xml:space="preserve"> </w:t>
      </w:r>
      <w:proofErr w:type="spellStart"/>
      <w:r w:rsidRPr="00020115">
        <w:t>of</w:t>
      </w:r>
      <w:proofErr w:type="spellEnd"/>
      <w:r w:rsidRPr="00020115">
        <w:t xml:space="preserve"> </w:t>
      </w:r>
      <w:proofErr w:type="spellStart"/>
      <w:r w:rsidRPr="00020115">
        <w:t>Technology</w:t>
      </w:r>
      <w:proofErr w:type="spellEnd"/>
    </w:p>
    <w:p w14:paraId="62F6E91A" w14:textId="77777777" w:rsidR="00251846" w:rsidRPr="00020115" w:rsidRDefault="00251846" w:rsidP="006C59D7">
      <w:pPr>
        <w:pStyle w:val="NormalText"/>
      </w:pPr>
    </w:p>
    <w:p w14:paraId="35596DE0" w14:textId="77777777" w:rsidR="003E2CD3" w:rsidRPr="00020115" w:rsidRDefault="003E2CD3" w:rsidP="006C59D7">
      <w:pPr>
        <w:pStyle w:val="NormalText"/>
        <w:sectPr w:rsidR="003E2CD3" w:rsidRPr="00020115" w:rsidSect="00E135CF">
          <w:headerReference w:type="default" r:id="rId17"/>
          <w:pgSz w:w="11907" w:h="16840" w:code="9"/>
          <w:pgMar w:top="1701" w:right="1701" w:bottom="1701" w:left="1701" w:header="0" w:footer="0" w:gutter="0"/>
          <w:pgNumType w:fmt="lowerRoman"/>
          <w:cols w:space="720"/>
        </w:sectPr>
      </w:pPr>
    </w:p>
    <w:p w14:paraId="42D905A3" w14:textId="77777777" w:rsidR="00E83216" w:rsidRPr="00020115" w:rsidRDefault="00E83216" w:rsidP="00295084">
      <w:pPr>
        <w:pStyle w:val="NormalText"/>
        <w:ind w:firstLine="0"/>
      </w:pPr>
    </w:p>
    <w:p w14:paraId="1ABA2133" w14:textId="77777777" w:rsidR="00374277" w:rsidRPr="00020115" w:rsidRDefault="002E5122" w:rsidP="00CE0B7D">
      <w:pPr>
        <w:pStyle w:val="Ttulo1"/>
      </w:pPr>
      <w:bookmarkStart w:id="7" w:name="_Ref245468999"/>
      <w:bookmarkStart w:id="8" w:name="_Toc9635516"/>
      <w:r w:rsidRPr="00020115">
        <w:t>[</w:t>
      </w:r>
      <w:bookmarkEnd w:id="7"/>
      <w:r w:rsidR="00454568" w:rsidRPr="00020115">
        <w:t>Introdução</w:t>
      </w:r>
      <w:r w:rsidRPr="00020115">
        <w:t>]</w:t>
      </w:r>
      <w:bookmarkEnd w:id="8"/>
    </w:p>
    <w:p w14:paraId="719852FA" w14:textId="77777777" w:rsidR="008E4188" w:rsidRPr="00020115" w:rsidRDefault="00F03349" w:rsidP="00603F29">
      <w:pPr>
        <w:pStyle w:val="NormalText"/>
      </w:pPr>
      <w:r w:rsidRPr="00020115">
        <w:t>[</w:t>
      </w:r>
      <w:r w:rsidR="00280F92">
        <w:t>Começar</w:t>
      </w:r>
      <w:r w:rsidR="002A3487" w:rsidRPr="00020115">
        <w:t xml:space="preserve"> </w:t>
      </w:r>
      <w:r w:rsidR="00E5730D">
        <w:t>cada</w:t>
      </w:r>
      <w:r w:rsidR="002A3487" w:rsidRPr="00020115">
        <w:t xml:space="preserve"> cap</w:t>
      </w:r>
      <w:r w:rsidR="00280F92">
        <w:t xml:space="preserve">ítulo </w:t>
      </w:r>
      <w:r w:rsidR="00280F92" w:rsidRPr="00603F29">
        <w:t>numa</w:t>
      </w:r>
      <w:r w:rsidR="00280F92">
        <w:t xml:space="preserve"> nova página e incluir</w:t>
      </w:r>
      <w:r w:rsidR="002A3487" w:rsidRPr="00020115">
        <w:t xml:space="preserve"> uma breve descrição sobre qual será o assunto do capítulo</w:t>
      </w:r>
      <w:r w:rsidR="00046780" w:rsidRPr="00020115">
        <w:t>.</w:t>
      </w:r>
      <w:r w:rsidR="008146EF" w:rsidRPr="00020115">
        <w:t>]</w:t>
      </w:r>
    </w:p>
    <w:p w14:paraId="7BB43C86" w14:textId="77777777" w:rsidR="005D49E5" w:rsidRPr="00020115" w:rsidRDefault="005D49E5" w:rsidP="005D49E5">
      <w:pPr>
        <w:pStyle w:val="Ttulo2"/>
        <w:spacing w:after="120"/>
      </w:pPr>
      <w:bookmarkStart w:id="9" w:name="_Toc9635517"/>
      <w:r w:rsidRPr="00020115">
        <w:t>[</w:t>
      </w:r>
      <w:r w:rsidR="002A3487" w:rsidRPr="00020115">
        <w:t>Contexto e Motivação</w:t>
      </w:r>
      <w:r w:rsidRPr="00020115">
        <w:t>]</w:t>
      </w:r>
      <w:bookmarkEnd w:id="9"/>
    </w:p>
    <w:p w14:paraId="4C82DCB0" w14:textId="77777777" w:rsidR="005D49E5" w:rsidRPr="00020115" w:rsidRDefault="005D49E5" w:rsidP="008E4188">
      <w:pPr>
        <w:pStyle w:val="NormalText"/>
      </w:pPr>
      <w:r w:rsidRPr="00020115">
        <w:t>[</w:t>
      </w:r>
      <w:r w:rsidR="002A3487" w:rsidRPr="00020115">
        <w:t xml:space="preserve">Adicionar </w:t>
      </w:r>
      <w:r w:rsidR="00280F92" w:rsidRPr="00020115">
        <w:t>conteúdo</w:t>
      </w:r>
      <w:r w:rsidR="002A3487" w:rsidRPr="00020115">
        <w:t xml:space="preserve"> para responder às seguintes questões</w:t>
      </w:r>
      <w:r w:rsidR="008E4188" w:rsidRPr="00020115">
        <w:t xml:space="preserve">: </w:t>
      </w:r>
      <w:r w:rsidR="002A3487" w:rsidRPr="00020115">
        <w:t>Em que context</w:t>
      </w:r>
      <w:r w:rsidR="00280F92">
        <w:t>o</w:t>
      </w:r>
      <w:r w:rsidR="002A3487" w:rsidRPr="00020115">
        <w:t xml:space="preserve"> foi desenvolvido o projeto?</w:t>
      </w:r>
      <w:r w:rsidR="008E4188" w:rsidRPr="00020115">
        <w:t xml:space="preserve"> </w:t>
      </w:r>
      <w:r w:rsidR="00BF7771">
        <w:t>Qual é a área ou áreas cientí</w:t>
      </w:r>
      <w:r w:rsidR="002A3487" w:rsidRPr="00020115">
        <w:t>ficas do projeto?</w:t>
      </w:r>
      <w:r w:rsidR="008E4188" w:rsidRPr="00020115">
        <w:t xml:space="preserve"> </w:t>
      </w:r>
      <w:r w:rsidR="002A3487" w:rsidRPr="00020115">
        <w:t xml:space="preserve">Qual foi a motivação para fazer o projeto </w:t>
      </w:r>
      <w:r w:rsidR="008E4188" w:rsidRPr="00020115">
        <w:t>(</w:t>
      </w:r>
      <w:r w:rsidR="00280F92">
        <w:t>p</w:t>
      </w:r>
      <w:r w:rsidR="002A3487" w:rsidRPr="00020115">
        <w:t>orque é que é relevante</w:t>
      </w:r>
      <w:r w:rsidR="008E4188" w:rsidRPr="00020115">
        <w:t>)?]</w:t>
      </w:r>
    </w:p>
    <w:p w14:paraId="53591717" w14:textId="77777777" w:rsidR="00DA2EBA" w:rsidRPr="00020115" w:rsidRDefault="00DA2EBA" w:rsidP="00DA2EBA">
      <w:pPr>
        <w:pStyle w:val="Ttulo2"/>
        <w:spacing w:after="120"/>
      </w:pPr>
      <w:bookmarkStart w:id="10" w:name="_Toc9635518"/>
      <w:r w:rsidRPr="00020115">
        <w:t>[</w:t>
      </w:r>
      <w:r w:rsidR="002A3487" w:rsidRPr="00020115">
        <w:t>Definição do Problema e Objetivos</w:t>
      </w:r>
      <w:r w:rsidRPr="00020115">
        <w:t>]</w:t>
      </w:r>
      <w:bookmarkEnd w:id="10"/>
    </w:p>
    <w:p w14:paraId="1BD7AE51" w14:textId="77777777" w:rsidR="00140A68" w:rsidRPr="00020115" w:rsidRDefault="00DA2EBA" w:rsidP="00DA2EBA">
      <w:pPr>
        <w:pStyle w:val="NormalText"/>
      </w:pPr>
      <w:r w:rsidRPr="00020115">
        <w:t>[</w:t>
      </w:r>
      <w:r w:rsidR="002A3487" w:rsidRPr="00020115">
        <w:t xml:space="preserve">Adicionar </w:t>
      </w:r>
      <w:r w:rsidR="00280F92" w:rsidRPr="00020115">
        <w:t>conteúdo</w:t>
      </w:r>
      <w:r w:rsidR="002A3487" w:rsidRPr="00020115">
        <w:t xml:space="preserve"> para responder às seguintes questões</w:t>
      </w:r>
      <w:r w:rsidR="008E4188" w:rsidRPr="00020115">
        <w:t xml:space="preserve">: </w:t>
      </w:r>
      <w:r w:rsidR="002A3487" w:rsidRPr="00020115">
        <w:t>Qual foi o problema que se pretendeu resolver? Quais foram os objetivos do projeto?</w:t>
      </w:r>
      <w:r w:rsidR="00140A68" w:rsidRPr="00020115">
        <w:t xml:space="preserve"> </w:t>
      </w:r>
      <w:r w:rsidR="00280F92">
        <w:t>Tente identificar o prob</w:t>
      </w:r>
      <w:r w:rsidR="002A3487" w:rsidRPr="00020115">
        <w:t>l</w:t>
      </w:r>
      <w:r w:rsidR="00280F92">
        <w:t>e</w:t>
      </w:r>
      <w:r w:rsidR="002A3487" w:rsidRPr="00020115">
        <w:t>ma do mundo real e o problema técnico que tipicamente corres</w:t>
      </w:r>
      <w:r w:rsidR="00280F92">
        <w:t>ponde ao desenvolvimento de um s</w:t>
      </w:r>
      <w:r w:rsidR="002A3487" w:rsidRPr="00020115">
        <w:t xml:space="preserve">istema computacional </w:t>
      </w:r>
      <w:r w:rsidR="00673010" w:rsidRPr="00020115">
        <w:t>para resolver o problema do mundo real.</w:t>
      </w:r>
    </w:p>
    <w:p w14:paraId="3C470E8D" w14:textId="77777777" w:rsidR="00DA2EBA" w:rsidRPr="00020115" w:rsidRDefault="00673010" w:rsidP="00DA2EBA">
      <w:pPr>
        <w:pStyle w:val="NormalText"/>
      </w:pPr>
      <w:r w:rsidRPr="00020115">
        <w:t xml:space="preserve">Adicione uma lista formal dos objetivos do projeto. Tipicamente, os objetivos são as funcionalidades </w:t>
      </w:r>
      <w:r w:rsidR="00280F92">
        <w:t>que se pretende que o sistema informático</w:t>
      </w:r>
      <w:r w:rsidRPr="00020115">
        <w:t xml:space="preserve"> </w:t>
      </w:r>
      <w:r w:rsidR="00BF7771">
        <w:t>disponibilize a</w:t>
      </w:r>
      <w:r w:rsidRPr="00020115">
        <w:t>o utilizador final. Considere também como objetivos eventuais resposta a questões científicas e o desenvolvimento de módulos/componentes do sistema que sejam inovadores, únicos e não triviais (componentes que resultaram do seu esforço de I&amp;D).</w:t>
      </w:r>
      <w:r w:rsidR="00140A68" w:rsidRPr="00020115">
        <w:t>]</w:t>
      </w:r>
    </w:p>
    <w:p w14:paraId="0D0608C0" w14:textId="77777777" w:rsidR="002829E4" w:rsidRPr="00020115" w:rsidRDefault="002829E4" w:rsidP="002829E4">
      <w:pPr>
        <w:pStyle w:val="Ttulo2"/>
        <w:spacing w:after="120"/>
      </w:pPr>
      <w:bookmarkStart w:id="11" w:name="_Toc9635519"/>
      <w:r w:rsidRPr="00020115">
        <w:t>[</w:t>
      </w:r>
      <w:r w:rsidR="00673010" w:rsidRPr="00020115">
        <w:t>Solução Proposta</w:t>
      </w:r>
      <w:r w:rsidRPr="00020115">
        <w:t>]</w:t>
      </w:r>
      <w:bookmarkEnd w:id="11"/>
    </w:p>
    <w:p w14:paraId="3B8A52D7" w14:textId="77777777" w:rsidR="00CC3CDA" w:rsidRPr="00020115" w:rsidRDefault="002829E4" w:rsidP="00673010">
      <w:pPr>
        <w:pStyle w:val="NormalText"/>
      </w:pPr>
      <w:r w:rsidRPr="00020115">
        <w:t>[</w:t>
      </w:r>
      <w:r w:rsidR="00673010" w:rsidRPr="00020115">
        <w:t xml:space="preserve">Adicione conteúdo para responder à seguinte questão. Qual foi a solução implementada? </w:t>
      </w:r>
      <w:r w:rsidR="00F644DB">
        <w:t xml:space="preserve">Apresente </w:t>
      </w:r>
      <w:r w:rsidR="00673010" w:rsidRPr="00020115">
        <w:t>uma visão geral da solução implementada (o sistema de software/hardware) para resolver o problema definido anteriormente e identifique as principais tecnologias que foram usadas.)</w:t>
      </w:r>
      <w:r w:rsidR="00B8682C" w:rsidRPr="00020115">
        <w:t>]</w:t>
      </w:r>
    </w:p>
    <w:p w14:paraId="4498D893" w14:textId="77777777" w:rsidR="00B8682C" w:rsidRPr="00020115" w:rsidRDefault="00B8682C" w:rsidP="00B8682C">
      <w:pPr>
        <w:pStyle w:val="Ttulo2"/>
        <w:spacing w:after="120"/>
      </w:pPr>
      <w:bookmarkStart w:id="12" w:name="_Toc9635520"/>
      <w:r w:rsidRPr="00020115">
        <w:lastRenderedPageBreak/>
        <w:t>[</w:t>
      </w:r>
      <w:r w:rsidR="00673010" w:rsidRPr="00020115">
        <w:t>Organização do Relatório</w:t>
      </w:r>
      <w:r w:rsidRPr="00020115">
        <w:t>]</w:t>
      </w:r>
      <w:bookmarkEnd w:id="12"/>
    </w:p>
    <w:p w14:paraId="36B94A68" w14:textId="77777777" w:rsidR="00B8682C" w:rsidRPr="00020115" w:rsidRDefault="00B8682C" w:rsidP="00B8682C">
      <w:pPr>
        <w:pStyle w:val="NormalText"/>
      </w:pPr>
      <w:r w:rsidRPr="00020115">
        <w:t>[</w:t>
      </w:r>
      <w:r w:rsidR="00673010" w:rsidRPr="00020115">
        <w:t>Adicione conteúdo para responder à seguinte questão. Como é qu</w:t>
      </w:r>
      <w:r w:rsidR="00280F92">
        <w:t xml:space="preserve">e o relatório está organizado? </w:t>
      </w:r>
      <w:r w:rsidR="00E5730D">
        <w:t xml:space="preserve">Responde com um parágrafo </w:t>
      </w:r>
      <w:r w:rsidR="00673010" w:rsidRPr="00020115">
        <w:t>para descrever qual é o assunto de cada capítulo do</w:t>
      </w:r>
      <w:r w:rsidR="00280F92">
        <w:t xml:space="preserve"> relatório</w:t>
      </w:r>
      <w:r w:rsidR="00673010" w:rsidRPr="00020115">
        <w:t>.</w:t>
      </w:r>
      <w:r w:rsidRPr="00020115">
        <w:t>]</w:t>
      </w:r>
    </w:p>
    <w:p w14:paraId="7D684ACC" w14:textId="77777777" w:rsidR="003A0E31" w:rsidRPr="00020115" w:rsidRDefault="003A0E31">
      <w:pPr>
        <w:overflowPunct/>
        <w:autoSpaceDE/>
        <w:autoSpaceDN/>
        <w:adjustRightInd/>
        <w:textAlignment w:val="auto"/>
        <w:rPr>
          <w:rFonts w:ascii="Times New Roman" w:hAnsi="Times New Roman"/>
          <w:szCs w:val="24"/>
          <w:lang w:val="pt-PT"/>
        </w:rPr>
        <w:sectPr w:rsidR="003A0E31" w:rsidRPr="00020115" w:rsidSect="007C584F">
          <w:headerReference w:type="default" r:id="rId18"/>
          <w:footerReference w:type="default" r:id="rId19"/>
          <w:pgSz w:w="11907" w:h="16840" w:code="9"/>
          <w:pgMar w:top="1701" w:right="1701" w:bottom="1701" w:left="1701" w:header="0" w:footer="0" w:gutter="0"/>
          <w:cols w:space="720"/>
        </w:sectPr>
      </w:pPr>
    </w:p>
    <w:p w14:paraId="250A7E34" w14:textId="77777777" w:rsidR="00295084" w:rsidRPr="00020115" w:rsidRDefault="00295084" w:rsidP="00295084">
      <w:pPr>
        <w:pStyle w:val="NormalText"/>
        <w:ind w:firstLine="0"/>
      </w:pPr>
      <w:bookmarkStart w:id="13" w:name="_Ref245470749"/>
    </w:p>
    <w:p w14:paraId="1E9861BE" w14:textId="77777777" w:rsidR="00F63E78" w:rsidRPr="00020115" w:rsidRDefault="00F63E78" w:rsidP="00F63E78">
      <w:pPr>
        <w:pStyle w:val="Ttulo1"/>
      </w:pPr>
      <w:bookmarkStart w:id="14" w:name="_Toc9635521"/>
      <w:r w:rsidRPr="00020115">
        <w:t>[</w:t>
      </w:r>
      <w:r w:rsidR="00454568" w:rsidRPr="00020115">
        <w:t>Trabalho Relacionado</w:t>
      </w:r>
      <w:r w:rsidRPr="00020115">
        <w:t>]</w:t>
      </w:r>
      <w:bookmarkEnd w:id="13"/>
      <w:bookmarkEnd w:id="14"/>
    </w:p>
    <w:p w14:paraId="56EA6920" w14:textId="77777777" w:rsidR="00C3631F" w:rsidRDefault="004846CB" w:rsidP="00F63E78">
      <w:pPr>
        <w:pStyle w:val="NormalText"/>
      </w:pPr>
      <w:r w:rsidRPr="00020115">
        <w:t>[</w:t>
      </w:r>
      <w:r w:rsidR="00163DA1" w:rsidRPr="00020115">
        <w:t>Começar o ca</w:t>
      </w:r>
      <w:r w:rsidR="00280F92">
        <w:t>pítulo numa nova página e incluir</w:t>
      </w:r>
      <w:r w:rsidR="00163DA1" w:rsidRPr="00020115">
        <w:t xml:space="preserve"> uma breve descrição sobre qual será o assunto do capítulo. Este capítulo deve apresentar o estudo realizado pelo autor sobre o estado da arte do tema do projeto desenvolvido. Deve também apresentar o estudo de soluções similares </w:t>
      </w:r>
      <w:r w:rsidR="00C3631F">
        <w:t xml:space="preserve">para o problema em questão, </w:t>
      </w:r>
      <w:r w:rsidR="00163DA1" w:rsidRPr="00020115">
        <w:t>propostas por outros autores.</w:t>
      </w:r>
    </w:p>
    <w:p w14:paraId="79CFC5D1" w14:textId="77777777" w:rsidR="00F63E78" w:rsidRPr="00020115" w:rsidRDefault="00C3631F" w:rsidP="00F63E78">
      <w:pPr>
        <w:pStyle w:val="NormalText"/>
      </w:pPr>
      <w:r>
        <w:t>Neste capítulo o autor deve demostrar o quanto abrangente é o seu conhecimento e se o trabalho realizado foi desenvolvido com base nesse mesmo conhecimento.</w:t>
      </w:r>
      <w:r w:rsidR="004846CB" w:rsidRPr="00020115">
        <w:t>]</w:t>
      </w:r>
    </w:p>
    <w:p w14:paraId="32E4D0EC" w14:textId="7CA8A8A1" w:rsidR="005F6869" w:rsidRPr="00020115" w:rsidRDefault="00B852BA" w:rsidP="005F6869">
      <w:pPr>
        <w:pStyle w:val="Ttulo2"/>
        <w:spacing w:after="120"/>
      </w:pPr>
      <w:bookmarkStart w:id="15" w:name="_Toc9635522"/>
      <w:r w:rsidRPr="00020115">
        <w:t xml:space="preserve">[Métodos </w:t>
      </w:r>
      <w:r>
        <w:t xml:space="preserve">e Tecnologias Para </w:t>
      </w:r>
      <w:r w:rsidRPr="00020115">
        <w:t>XXXXXXXXXXX]</w:t>
      </w:r>
      <w:bookmarkEnd w:id="15"/>
    </w:p>
    <w:p w14:paraId="0F2FBA17" w14:textId="77777777" w:rsidR="005F6869" w:rsidRPr="00020115" w:rsidRDefault="002807B8" w:rsidP="002807B8">
      <w:pPr>
        <w:pStyle w:val="NormalText"/>
      </w:pPr>
      <w:r w:rsidRPr="00020115">
        <w:t>[</w:t>
      </w:r>
      <w:r w:rsidR="00163DA1" w:rsidRPr="00020115">
        <w:t>Ad</w:t>
      </w:r>
      <w:r w:rsidR="00280F92">
        <w:t>icione conteúdo para responder à</w:t>
      </w:r>
      <w:r w:rsidR="00163DA1" w:rsidRPr="00020115">
        <w:t>s seguintes questões. Quais foram os métodos, ferramentas, tecnologias e conhecimento aplicado, usados para resolver o problema? Relacionar cada método, ferramenta, tecnologias e conhecimento aplicado, com as partes correspondentes do problema que se pretendeu resolver com</w:t>
      </w:r>
      <w:r w:rsidR="00280F92">
        <w:t xml:space="preserve"> </w:t>
      </w:r>
      <w:r w:rsidR="00163DA1" w:rsidRPr="00020115">
        <w:t xml:space="preserve">este projeto. Descreva detalhes </w:t>
      </w:r>
      <w:r w:rsidR="00280F92">
        <w:t>e conceitos técnicos que permita</w:t>
      </w:r>
      <w:r w:rsidR="00163DA1" w:rsidRPr="00020115">
        <w:t>m ao leitor compreender a abordagem adotada na solução do problema. Divida em diferentes seções, se necessário.</w:t>
      </w:r>
      <w:r w:rsidRPr="00020115">
        <w:t>]</w:t>
      </w:r>
    </w:p>
    <w:p w14:paraId="3502BB5B" w14:textId="77777777" w:rsidR="00F63E78" w:rsidRPr="00020115" w:rsidRDefault="00F63E78" w:rsidP="00F63E78">
      <w:pPr>
        <w:pStyle w:val="Ttulo2"/>
        <w:spacing w:after="120"/>
      </w:pPr>
      <w:bookmarkStart w:id="16" w:name="_Toc9635523"/>
      <w:r w:rsidRPr="00020115">
        <w:t>[</w:t>
      </w:r>
      <w:r w:rsidR="007C6DA9" w:rsidRPr="00020115">
        <w:t>Soluções Existentes P</w:t>
      </w:r>
      <w:r w:rsidR="00163DA1" w:rsidRPr="00020115">
        <w:t>ara</w:t>
      </w:r>
      <w:r w:rsidR="002B5B18" w:rsidRPr="00020115">
        <w:t xml:space="preserve"> XXXXXXXXXXX</w:t>
      </w:r>
      <w:r w:rsidRPr="00020115">
        <w:t>]</w:t>
      </w:r>
      <w:bookmarkEnd w:id="16"/>
    </w:p>
    <w:p w14:paraId="44DA51F9" w14:textId="77777777" w:rsidR="00F63E78" w:rsidRPr="00020115" w:rsidRDefault="004846CB" w:rsidP="00F63E78">
      <w:pPr>
        <w:pStyle w:val="NormalText"/>
      </w:pPr>
      <w:r w:rsidRPr="00020115">
        <w:t>[</w:t>
      </w:r>
      <w:r w:rsidR="00F02B4D" w:rsidRPr="00020115">
        <w:t>Adicione conteúdo para responder as seguintes questões. Qual foi a metodologia utilizada para coletar informações sobre soluções existentes? Quais são as características técnica</w:t>
      </w:r>
      <w:r w:rsidR="00280F92">
        <w:t xml:space="preserve">s relevantes das soluções 1, 2, </w:t>
      </w:r>
      <w:r w:rsidR="00F02B4D" w:rsidRPr="00020115">
        <w:t xml:space="preserve">. . . N? Como é que a solução implementada neste projeto é diferente ou igual </w:t>
      </w:r>
      <w:r w:rsidR="00C3631F">
        <w:t xml:space="preserve">às que foram </w:t>
      </w:r>
      <w:r w:rsidR="00F02B4D" w:rsidRPr="00020115">
        <w:t>estudadas? Adicione mais seções, se necessário.</w:t>
      </w:r>
      <w:r w:rsidR="002B5B18" w:rsidRPr="00020115">
        <w:t>]</w:t>
      </w:r>
    </w:p>
    <w:p w14:paraId="068794FA" w14:textId="77777777" w:rsidR="002E5122" w:rsidRPr="00020115" w:rsidRDefault="002E5122" w:rsidP="00F63E78">
      <w:pPr>
        <w:pStyle w:val="NormalText"/>
      </w:pPr>
    </w:p>
    <w:p w14:paraId="1A6AF44B" w14:textId="77777777" w:rsidR="003A0E31" w:rsidRPr="00020115" w:rsidRDefault="003A0E31">
      <w:pPr>
        <w:overflowPunct/>
        <w:autoSpaceDE/>
        <w:autoSpaceDN/>
        <w:adjustRightInd/>
        <w:textAlignment w:val="auto"/>
        <w:rPr>
          <w:rFonts w:ascii="Times New Roman" w:hAnsi="Times New Roman"/>
          <w:szCs w:val="24"/>
          <w:lang w:val="pt-PT"/>
        </w:rPr>
        <w:sectPr w:rsidR="003A0E31" w:rsidRPr="00020115" w:rsidSect="007C584F">
          <w:headerReference w:type="default" r:id="rId20"/>
          <w:pgSz w:w="11907" w:h="16840" w:code="9"/>
          <w:pgMar w:top="1701" w:right="1701" w:bottom="1701" w:left="1701" w:header="0" w:footer="0" w:gutter="0"/>
          <w:cols w:space="720"/>
        </w:sectPr>
      </w:pPr>
    </w:p>
    <w:p w14:paraId="142AA0F0" w14:textId="77777777" w:rsidR="00295084" w:rsidRPr="00020115" w:rsidRDefault="00295084" w:rsidP="00295084">
      <w:pPr>
        <w:pStyle w:val="NormalText"/>
        <w:ind w:firstLine="0"/>
      </w:pPr>
      <w:bookmarkStart w:id="17" w:name="_Ref245470762"/>
    </w:p>
    <w:p w14:paraId="426CD9CD" w14:textId="77777777" w:rsidR="00F63E78" w:rsidRPr="00020115" w:rsidRDefault="00F63E78" w:rsidP="00F63E78">
      <w:pPr>
        <w:pStyle w:val="Ttulo1"/>
      </w:pPr>
      <w:bookmarkStart w:id="18" w:name="_Toc9635524"/>
      <w:r w:rsidRPr="00020115">
        <w:t>[</w:t>
      </w:r>
      <w:r w:rsidR="007C6DA9" w:rsidRPr="00020115">
        <w:t>Desenvolvimento de</w:t>
      </w:r>
      <w:r w:rsidR="002B5B18" w:rsidRPr="00020115">
        <w:t xml:space="preserve"> </w:t>
      </w:r>
      <w:r w:rsidR="007C6DA9" w:rsidRPr="00020115">
        <w:t>Xxxxxxxxxxx</w:t>
      </w:r>
      <w:r w:rsidRPr="00020115">
        <w:t>]</w:t>
      </w:r>
      <w:bookmarkEnd w:id="17"/>
      <w:bookmarkEnd w:id="18"/>
    </w:p>
    <w:p w14:paraId="64EC534E" w14:textId="77777777" w:rsidR="00F63E78" w:rsidRPr="00020115" w:rsidRDefault="00FD21F7" w:rsidP="00F63E78">
      <w:pPr>
        <w:pStyle w:val="NormalText"/>
      </w:pPr>
      <w:r w:rsidRPr="00020115">
        <w:t>[Começar o ca</w:t>
      </w:r>
      <w:r w:rsidR="00280F92">
        <w:t>pítulo numa nova página e incluir</w:t>
      </w:r>
      <w:r w:rsidRPr="00020115">
        <w:t xml:space="preserve"> uma breve descrição sobre qual será o assunto do capítulo. </w:t>
      </w:r>
      <w:r w:rsidR="00F02B4D" w:rsidRPr="00020115">
        <w:t xml:space="preserve">Este é o capítulo que descreve o desenvolvimento do sistema que constitui a solução implementada para o problema </w:t>
      </w:r>
      <w:r w:rsidRPr="00020115">
        <w:t>identificado</w:t>
      </w:r>
      <w:r w:rsidR="00F02B4D" w:rsidRPr="00020115">
        <w:t>.</w:t>
      </w:r>
      <w:r w:rsidR="007F2F7E" w:rsidRPr="00020115">
        <w:t>]</w:t>
      </w:r>
    </w:p>
    <w:p w14:paraId="5944BC43" w14:textId="77777777" w:rsidR="00BF7771" w:rsidRDefault="00BF7771" w:rsidP="00BF7771">
      <w:pPr>
        <w:pStyle w:val="Ttulo2"/>
        <w:spacing w:after="120"/>
      </w:pPr>
      <w:bookmarkStart w:id="19" w:name="_Toc9635525"/>
      <w:r w:rsidRPr="00020115">
        <w:t>[</w:t>
      </w:r>
      <w:r w:rsidR="00686552">
        <w:t>Análise de Requisitos</w:t>
      </w:r>
      <w:r w:rsidRPr="00020115">
        <w:t>]</w:t>
      </w:r>
      <w:bookmarkEnd w:id="19"/>
    </w:p>
    <w:p w14:paraId="3CF749E1" w14:textId="77777777" w:rsidR="00686552" w:rsidRPr="00686552" w:rsidRDefault="00686552" w:rsidP="00686552">
      <w:pPr>
        <w:pStyle w:val="NormalText"/>
      </w:pPr>
      <w:r>
        <w:t xml:space="preserve">[Quias são os </w:t>
      </w:r>
      <w:r w:rsidRPr="00686552">
        <w:t>processos, os dados a serem gerados pelo sist</w:t>
      </w:r>
      <w:r>
        <w:t>ema, as restrições operacionais e</w:t>
      </w:r>
      <w:r w:rsidRPr="00686552">
        <w:t xml:space="preserve"> as pessoas que </w:t>
      </w:r>
      <w:r>
        <w:t>irão utilizá-lo?</w:t>
      </w:r>
      <w:r w:rsidRPr="00686552">
        <w:t xml:space="preserve"> </w:t>
      </w:r>
      <w:r>
        <w:t xml:space="preserve">De que forma esses </w:t>
      </w:r>
      <w:r w:rsidR="00F66BF1">
        <w:t>elementos</w:t>
      </w:r>
      <w:r>
        <w:t xml:space="preserve"> vão</w:t>
      </w:r>
      <w:r w:rsidRPr="00686552">
        <w:t xml:space="preserve"> relacionar</w:t>
      </w:r>
      <w:r>
        <w:t>-se entre si?</w:t>
      </w:r>
      <w:r w:rsidRPr="00686552">
        <w:t xml:space="preserve"> </w:t>
      </w:r>
      <w:r>
        <w:t xml:space="preserve">Os requisitos são as </w:t>
      </w:r>
      <w:r w:rsidRPr="00686552">
        <w:t>premissa</w:t>
      </w:r>
      <w:r>
        <w:t>s</w:t>
      </w:r>
      <w:r w:rsidRPr="00686552">
        <w:t xml:space="preserve"> para que o </w:t>
      </w:r>
      <w:r w:rsidR="00F66BF1">
        <w:t xml:space="preserve">sistema a desenvolver </w:t>
      </w:r>
      <w:r w:rsidRPr="00686552">
        <w:t xml:space="preserve">possa cumprir </w:t>
      </w:r>
      <w:r>
        <w:t>os objetivos definidos para o sistema.]</w:t>
      </w:r>
    </w:p>
    <w:p w14:paraId="75DA1A05" w14:textId="77777777" w:rsidR="00F63E78" w:rsidRPr="00020115" w:rsidRDefault="00F63E78" w:rsidP="00F63E78">
      <w:pPr>
        <w:pStyle w:val="Ttulo2"/>
        <w:spacing w:after="120"/>
      </w:pPr>
      <w:bookmarkStart w:id="20" w:name="_Toc9635526"/>
      <w:r w:rsidRPr="00020115">
        <w:t>[</w:t>
      </w:r>
      <w:r w:rsidR="00FD21F7" w:rsidRPr="00020115">
        <w:t>Arquitetura do Sistema</w:t>
      </w:r>
      <w:r w:rsidRPr="00020115">
        <w:t>]</w:t>
      </w:r>
      <w:bookmarkEnd w:id="20"/>
    </w:p>
    <w:p w14:paraId="4B25377D" w14:textId="77777777" w:rsidR="007F2F7E" w:rsidRPr="00020115" w:rsidRDefault="007F2F7E" w:rsidP="006E5593">
      <w:pPr>
        <w:pStyle w:val="NormalText"/>
      </w:pPr>
      <w:r w:rsidRPr="00020115">
        <w:t>[</w:t>
      </w:r>
      <w:r w:rsidR="00FD21F7" w:rsidRPr="00020115">
        <w:t xml:space="preserve">Qual é a arquitetura </w:t>
      </w:r>
      <w:r w:rsidR="00F66BF1">
        <w:t xml:space="preserve">definida </w:t>
      </w:r>
      <w:r w:rsidR="00686552">
        <w:t xml:space="preserve">para </w:t>
      </w:r>
      <w:r w:rsidR="00FD21F7" w:rsidRPr="00020115">
        <w:t>o sistema desenvolvido</w:t>
      </w:r>
      <w:r w:rsidR="00686552">
        <w:t>, com base nos requisitos</w:t>
      </w:r>
      <w:r w:rsidR="00FD21F7" w:rsidRPr="00020115">
        <w:t xml:space="preserve">? Responda a esta questão usando um diagrama que identifique todos os módulos do sistema desenvolvido e os fluxos de dados entre esses módulos. Apresente o diagrama seguido de uma descrição genérica do mesmo. Ao examinar o diagrama e ler a descrição genérica, o leitor deve entender, quais são os módulos/componentes do sistema desenvolvido e como funciona o sistema. Os detalhes de como os módulos foram implementados, serão descritos nas seções seguintes deste capítulo. Assim, faça o diagrama enquanto pensa nas seções que você quer ter (ambas as partes </w:t>
      </w:r>
      <w:r w:rsidR="00280F92">
        <w:t xml:space="preserve">devem estar </w:t>
      </w:r>
      <w:r w:rsidR="00FD21F7" w:rsidRPr="00020115">
        <w:t>diretamente relacionadas).</w:t>
      </w:r>
      <w:r w:rsidR="00DB3F26" w:rsidRPr="00020115">
        <w:t>]</w:t>
      </w:r>
    </w:p>
    <w:p w14:paraId="6DCE920C" w14:textId="77777777" w:rsidR="00F63E78" w:rsidRPr="00020115" w:rsidRDefault="00F63E78" w:rsidP="00206FBD">
      <w:pPr>
        <w:pStyle w:val="Ttulo2"/>
      </w:pPr>
      <w:bookmarkStart w:id="21" w:name="_Toc9635527"/>
      <w:r w:rsidRPr="00020115">
        <w:t>[</w:t>
      </w:r>
      <w:r w:rsidR="007C6DA9" w:rsidRPr="00020115">
        <w:t>Implementação do M</w:t>
      </w:r>
      <w:r w:rsidR="006E5593" w:rsidRPr="00020115">
        <w:t>ódulo A</w:t>
      </w:r>
      <w:r w:rsidRPr="00020115">
        <w:t>]</w:t>
      </w:r>
      <w:bookmarkEnd w:id="21"/>
    </w:p>
    <w:p w14:paraId="28C5B5D2" w14:textId="77777777" w:rsidR="007F2F7E" w:rsidRPr="00020115" w:rsidRDefault="007F2F7E" w:rsidP="007F2F7E">
      <w:pPr>
        <w:pStyle w:val="NormalText"/>
      </w:pPr>
      <w:r w:rsidRPr="00020115">
        <w:t>[</w:t>
      </w:r>
      <w:r w:rsidR="006E5593" w:rsidRPr="00020115">
        <w:t>Como é que o módulo A foi implementado? A descrição deve ser suficientemente detalhada para explicar todos os aspetos da implementação do módulo. Use tantos diagramas, figuras, tabelas, equações, algoritmos, etc., quanto possível.</w:t>
      </w:r>
      <w:r w:rsidRPr="00020115">
        <w:t>]</w:t>
      </w:r>
    </w:p>
    <w:p w14:paraId="43DCFCA6" w14:textId="77777777" w:rsidR="00206FBD" w:rsidRPr="00020115" w:rsidRDefault="00206FBD" w:rsidP="00206FBD">
      <w:pPr>
        <w:pStyle w:val="Ttulo3"/>
        <w:rPr>
          <w:lang w:val="pt-PT"/>
        </w:rPr>
      </w:pPr>
      <w:bookmarkStart w:id="22" w:name="_Toc9635528"/>
      <w:r w:rsidRPr="00020115">
        <w:rPr>
          <w:lang w:val="pt-PT"/>
        </w:rPr>
        <w:t>[XXXXXXXX]</w:t>
      </w:r>
      <w:bookmarkEnd w:id="22"/>
    </w:p>
    <w:p w14:paraId="0FD55176" w14:textId="77777777" w:rsidR="006E5593" w:rsidRPr="00020115" w:rsidRDefault="006E5593" w:rsidP="006E5593">
      <w:pPr>
        <w:pStyle w:val="NormalText"/>
      </w:pPr>
      <w:proofErr w:type="spellStart"/>
      <w:r w:rsidRPr="00020115">
        <w:t>XXxxxxxxxxxxxxxxxxxxxxxxxxxxxxxx</w:t>
      </w:r>
      <w:proofErr w:type="spellEnd"/>
    </w:p>
    <w:p w14:paraId="05A2D797" w14:textId="77777777" w:rsidR="00DF0B62" w:rsidRPr="00020115" w:rsidRDefault="00DF0B62" w:rsidP="00DF0B62">
      <w:pPr>
        <w:pStyle w:val="Ttulo4"/>
        <w:rPr>
          <w:lang w:val="pt-PT"/>
        </w:rPr>
      </w:pPr>
      <w:r w:rsidRPr="00020115">
        <w:rPr>
          <w:lang w:val="pt-PT"/>
        </w:rPr>
        <w:lastRenderedPageBreak/>
        <w:t>[XXXXXXXX]</w:t>
      </w:r>
    </w:p>
    <w:p w14:paraId="5335666A" w14:textId="77777777" w:rsidR="006E5593" w:rsidRPr="00020115" w:rsidRDefault="006E5593" w:rsidP="006E5593">
      <w:pPr>
        <w:pStyle w:val="NormalText"/>
      </w:pPr>
      <w:proofErr w:type="spellStart"/>
      <w:r w:rsidRPr="00020115">
        <w:t>XXxxxxxxxxxxxxxxxxxxxxxxxxxxxxxx</w:t>
      </w:r>
      <w:proofErr w:type="spellEnd"/>
    </w:p>
    <w:p w14:paraId="42A6D0F1" w14:textId="77777777" w:rsidR="00DF0B62" w:rsidRPr="00020115" w:rsidRDefault="00DF0B62" w:rsidP="00DF0B62">
      <w:pPr>
        <w:pStyle w:val="Ttulo5"/>
        <w:rPr>
          <w:lang w:val="pt-PT"/>
        </w:rPr>
      </w:pPr>
      <w:r w:rsidRPr="00020115">
        <w:rPr>
          <w:lang w:val="pt-PT"/>
        </w:rPr>
        <w:t>[</w:t>
      </w:r>
      <w:proofErr w:type="spellStart"/>
      <w:r w:rsidRPr="00020115">
        <w:rPr>
          <w:lang w:val="pt-PT"/>
        </w:rPr>
        <w:t>xxxxxxxxxxxxxx</w:t>
      </w:r>
      <w:proofErr w:type="spellEnd"/>
      <w:r w:rsidRPr="00020115">
        <w:rPr>
          <w:lang w:val="pt-PT"/>
        </w:rPr>
        <w:t>]</w:t>
      </w:r>
    </w:p>
    <w:p w14:paraId="14AA7EA0" w14:textId="77777777" w:rsidR="006E5593" w:rsidRPr="00020115" w:rsidRDefault="006E5593" w:rsidP="006E5593">
      <w:pPr>
        <w:pStyle w:val="NormalText"/>
      </w:pPr>
      <w:proofErr w:type="spellStart"/>
      <w:r w:rsidRPr="00020115">
        <w:t>XXxxxxxxxxxxxxxxxxxxxxxxxxxxxxxx</w:t>
      </w:r>
      <w:proofErr w:type="spellEnd"/>
    </w:p>
    <w:p w14:paraId="6BC88821" w14:textId="77777777" w:rsidR="00DF0B62" w:rsidRPr="00020115" w:rsidRDefault="00DF0B62" w:rsidP="00DF0B62">
      <w:pPr>
        <w:rPr>
          <w:lang w:val="pt-PT"/>
        </w:rPr>
      </w:pPr>
    </w:p>
    <w:p w14:paraId="071B4930" w14:textId="77777777" w:rsidR="002B5B18" w:rsidRPr="00020115" w:rsidRDefault="002B5B18" w:rsidP="00AC6520">
      <w:pPr>
        <w:pStyle w:val="Ttulo2"/>
      </w:pPr>
      <w:bookmarkStart w:id="23" w:name="_Toc9635529"/>
      <w:r w:rsidRPr="00020115">
        <w:t>[</w:t>
      </w:r>
      <w:r w:rsidR="006E5593" w:rsidRPr="00020115">
        <w:t>Implementação</w:t>
      </w:r>
      <w:r w:rsidR="00AC6520" w:rsidRPr="00020115">
        <w:t xml:space="preserve"> </w:t>
      </w:r>
      <w:r w:rsidR="006E5593" w:rsidRPr="00020115">
        <w:t>do Módulo B</w:t>
      </w:r>
      <w:r w:rsidRPr="00020115">
        <w:t>]</w:t>
      </w:r>
      <w:bookmarkEnd w:id="23"/>
    </w:p>
    <w:p w14:paraId="3CD358D5" w14:textId="77777777" w:rsidR="007F2F7E" w:rsidRPr="00020115" w:rsidRDefault="007F2F7E" w:rsidP="007F2F7E">
      <w:pPr>
        <w:pStyle w:val="NormalText"/>
      </w:pPr>
      <w:r w:rsidRPr="00020115">
        <w:t>[</w:t>
      </w:r>
      <w:r w:rsidR="006E5593" w:rsidRPr="00020115">
        <w:t>Como</w:t>
      </w:r>
      <w:r w:rsidR="00686552">
        <w:t xml:space="preserve"> é que o módulo B</w:t>
      </w:r>
      <w:r w:rsidR="006E5593" w:rsidRPr="00020115">
        <w:t xml:space="preserve"> foi implementado? A descrição deve ser suficientemente detalhada para explicar todos os aspetos da implementação do módulo. Use tantos diagramas, figuras, tabelas, equações, algoritmos, etc., quanto possível.</w:t>
      </w:r>
      <w:r w:rsidRPr="00020115">
        <w:t>]</w:t>
      </w:r>
    </w:p>
    <w:p w14:paraId="1303A52B" w14:textId="77777777" w:rsidR="002B5B18" w:rsidRPr="00020115" w:rsidRDefault="002B5B18" w:rsidP="00AC6520">
      <w:pPr>
        <w:pStyle w:val="Ttulo2"/>
      </w:pPr>
      <w:bookmarkStart w:id="24" w:name="_Toc9635530"/>
      <w:r w:rsidRPr="00020115">
        <w:t>[</w:t>
      </w:r>
      <w:r w:rsidR="006E5593" w:rsidRPr="00020115">
        <w:t>Implementação do Módulo</w:t>
      </w:r>
      <w:r w:rsidR="007F2F7E" w:rsidRPr="00020115">
        <w:t xml:space="preserve"> . . .</w:t>
      </w:r>
      <w:r w:rsidRPr="00020115">
        <w:t>]</w:t>
      </w:r>
      <w:bookmarkEnd w:id="24"/>
    </w:p>
    <w:p w14:paraId="0DE42888" w14:textId="77777777" w:rsidR="007F2F7E" w:rsidRPr="00020115" w:rsidRDefault="007F2F7E" w:rsidP="007F2F7E">
      <w:pPr>
        <w:pStyle w:val="NormalText"/>
      </w:pPr>
      <w:r w:rsidRPr="00020115">
        <w:t>[</w:t>
      </w:r>
      <w:r w:rsidR="006E5593" w:rsidRPr="00020115">
        <w:t xml:space="preserve">Repita </w:t>
      </w:r>
      <w:r w:rsidR="00686552">
        <w:t>para cada módulo identificado no digrama de arquitetura do s</w:t>
      </w:r>
      <w:r w:rsidR="006E5593" w:rsidRPr="00020115">
        <w:t>istema.</w:t>
      </w:r>
      <w:r w:rsidRPr="00020115">
        <w:t>]</w:t>
      </w:r>
    </w:p>
    <w:p w14:paraId="04F3AEF2" w14:textId="77777777" w:rsidR="00DB3F26" w:rsidRPr="00020115" w:rsidRDefault="00DB3F26" w:rsidP="00DB3F26">
      <w:pPr>
        <w:pStyle w:val="Ttulo2"/>
        <w:spacing w:after="120"/>
      </w:pPr>
      <w:bookmarkStart w:id="25" w:name="_Toc9635531"/>
      <w:r w:rsidRPr="00020115">
        <w:t>[</w:t>
      </w:r>
      <w:r w:rsidR="006E5593" w:rsidRPr="00020115">
        <w:t>Protótipo Final</w:t>
      </w:r>
      <w:r w:rsidRPr="00020115">
        <w:t>]</w:t>
      </w:r>
      <w:bookmarkEnd w:id="25"/>
    </w:p>
    <w:p w14:paraId="138B1C9C" w14:textId="77777777" w:rsidR="00B221CD" w:rsidRPr="00020115" w:rsidRDefault="00206FBD" w:rsidP="00B221CD">
      <w:pPr>
        <w:pStyle w:val="NormalText"/>
      </w:pPr>
      <w:r w:rsidRPr="00020115">
        <w:t>[</w:t>
      </w:r>
      <w:r w:rsidR="00941377" w:rsidRPr="00020115">
        <w:t xml:space="preserve">Se o projeto consistiu no desenvolvimento de algum tipo de protótipo (aplicativo de software/dispositivo físico), </w:t>
      </w:r>
      <w:r w:rsidR="00F66BF1">
        <w:t>a</w:t>
      </w:r>
      <w:r w:rsidR="00941377" w:rsidRPr="00020115">
        <w:t xml:space="preserve">presente </w:t>
      </w:r>
      <w:r w:rsidR="00F66BF1">
        <w:t xml:space="preserve">e descreva esse protótipo final </w:t>
      </w:r>
      <w:r w:rsidR="00280F92">
        <w:t>nesta secção</w:t>
      </w:r>
      <w:r w:rsidR="00941377" w:rsidRPr="00020115">
        <w:t>.</w:t>
      </w:r>
      <w:r w:rsidR="00B221CD" w:rsidRPr="00020115">
        <w:t>]</w:t>
      </w:r>
    </w:p>
    <w:p w14:paraId="5AD543F8" w14:textId="77777777" w:rsidR="007F2F7E" w:rsidRPr="00020115" w:rsidRDefault="007F2F7E">
      <w:pPr>
        <w:overflowPunct/>
        <w:autoSpaceDE/>
        <w:autoSpaceDN/>
        <w:adjustRightInd/>
        <w:textAlignment w:val="auto"/>
        <w:rPr>
          <w:lang w:val="pt-PT"/>
        </w:rPr>
      </w:pPr>
    </w:p>
    <w:p w14:paraId="429D5CE2" w14:textId="77777777" w:rsidR="003A0E31" w:rsidRPr="00020115" w:rsidRDefault="003A0E31">
      <w:pPr>
        <w:overflowPunct/>
        <w:autoSpaceDE/>
        <w:autoSpaceDN/>
        <w:adjustRightInd/>
        <w:textAlignment w:val="auto"/>
        <w:rPr>
          <w:rFonts w:ascii="Times New Roman" w:hAnsi="Times New Roman"/>
          <w:szCs w:val="24"/>
          <w:lang w:val="pt-PT"/>
        </w:rPr>
        <w:sectPr w:rsidR="003A0E31" w:rsidRPr="00020115" w:rsidSect="007C584F">
          <w:headerReference w:type="default" r:id="rId21"/>
          <w:pgSz w:w="11907" w:h="16840" w:code="9"/>
          <w:pgMar w:top="1701" w:right="1701" w:bottom="1701" w:left="1701" w:header="0" w:footer="0" w:gutter="0"/>
          <w:cols w:space="720"/>
        </w:sectPr>
      </w:pPr>
    </w:p>
    <w:p w14:paraId="2A011123" w14:textId="77777777" w:rsidR="003A7991" w:rsidRPr="00020115" w:rsidRDefault="003A7991">
      <w:pPr>
        <w:overflowPunct/>
        <w:autoSpaceDE/>
        <w:autoSpaceDN/>
        <w:adjustRightInd/>
        <w:textAlignment w:val="auto"/>
        <w:rPr>
          <w:rFonts w:ascii="Times New Roman" w:hAnsi="Times New Roman"/>
          <w:szCs w:val="24"/>
          <w:lang w:val="pt-PT"/>
        </w:rPr>
      </w:pPr>
    </w:p>
    <w:p w14:paraId="05FB26B0" w14:textId="77777777" w:rsidR="00822722" w:rsidRPr="00020115" w:rsidRDefault="00822722" w:rsidP="00822722">
      <w:pPr>
        <w:pStyle w:val="Ttulo1"/>
      </w:pPr>
      <w:bookmarkStart w:id="26" w:name="_Ref245475358"/>
      <w:bookmarkStart w:id="27" w:name="_Toc9635532"/>
      <w:r w:rsidRPr="00020115">
        <w:t>[</w:t>
      </w:r>
      <w:r w:rsidR="00941377" w:rsidRPr="00020115">
        <w:t>Testes e resultados</w:t>
      </w:r>
      <w:r w:rsidRPr="00020115">
        <w:t>]</w:t>
      </w:r>
      <w:bookmarkEnd w:id="26"/>
      <w:bookmarkEnd w:id="27"/>
    </w:p>
    <w:p w14:paraId="0F07DF8B" w14:textId="77777777" w:rsidR="00197606" w:rsidRDefault="00B221CD" w:rsidP="00B221CD">
      <w:pPr>
        <w:pStyle w:val="NormalText"/>
      </w:pPr>
      <w:r w:rsidRPr="00020115">
        <w:t>[</w:t>
      </w:r>
      <w:r w:rsidR="00A07B66" w:rsidRPr="00020115">
        <w:t>Começar o ca</w:t>
      </w:r>
      <w:r w:rsidR="00280F92">
        <w:t>pítulo numa nova página e incluir</w:t>
      </w:r>
      <w:r w:rsidR="00A07B66" w:rsidRPr="00020115">
        <w:t xml:space="preserve"> uma breve descrição sobre qual será o assunto do capítulo.</w:t>
      </w:r>
    </w:p>
    <w:p w14:paraId="3C17946A" w14:textId="77777777" w:rsidR="00197606" w:rsidRDefault="00197606" w:rsidP="00197606">
      <w:pPr>
        <w:pStyle w:val="NormalText"/>
      </w:pPr>
      <w:r>
        <w:rPr>
          <w:color w:val="000000"/>
          <w:lang w:eastAsia="pt-PT"/>
        </w:rPr>
        <w:t>O objetivo deste capítulo é m</w:t>
      </w:r>
      <w:r w:rsidRPr="00A74C56">
        <w:rPr>
          <w:color w:val="000000"/>
          <w:lang w:eastAsia="pt-PT"/>
        </w:rPr>
        <w:t>ostrar que o sistema funciona como pretendido (ou seja, que atende aos requisitos e oper</w:t>
      </w:r>
      <w:r>
        <w:rPr>
          <w:color w:val="000000"/>
          <w:lang w:eastAsia="pt-PT"/>
        </w:rPr>
        <w:t>a de acordo com as especificações</w:t>
      </w:r>
      <w:r w:rsidRPr="00A74C56">
        <w:rPr>
          <w:color w:val="000000"/>
          <w:lang w:eastAsia="pt-PT"/>
        </w:rPr>
        <w:t>).</w:t>
      </w:r>
      <w:r>
        <w:rPr>
          <w:color w:val="000000"/>
          <w:lang w:eastAsia="pt-PT"/>
        </w:rPr>
        <w:t xml:space="preserve"> Podemos também querer incluir testes que mostrem onde o sistema falha (t</w:t>
      </w:r>
      <w:r w:rsidRPr="00A74C56">
        <w:rPr>
          <w:color w:val="000000"/>
          <w:lang w:eastAsia="pt-PT"/>
        </w:rPr>
        <w:t>este</w:t>
      </w:r>
      <w:r>
        <w:rPr>
          <w:color w:val="000000"/>
          <w:lang w:eastAsia="pt-PT"/>
        </w:rPr>
        <w:t>s de s</w:t>
      </w:r>
      <w:r w:rsidRPr="00A74C56">
        <w:rPr>
          <w:color w:val="000000"/>
          <w:lang w:eastAsia="pt-PT"/>
        </w:rPr>
        <w:t>tress).</w:t>
      </w:r>
    </w:p>
    <w:p w14:paraId="6FA573D5" w14:textId="77777777" w:rsidR="00B221CD" w:rsidRPr="00197606" w:rsidRDefault="00197606" w:rsidP="00197606">
      <w:pPr>
        <w:pStyle w:val="NormalText"/>
        <w:rPr>
          <w:color w:val="000000"/>
          <w:lang w:eastAsia="pt-PT"/>
        </w:rPr>
      </w:pPr>
      <w:r w:rsidRPr="00197606">
        <w:t xml:space="preserve">O tipo de testes dependerá do projeto em concreto, mas podemos considerar os seguintes três tipos principais de testes: </w:t>
      </w:r>
      <w:r w:rsidRPr="00197606">
        <w:rPr>
          <w:b/>
        </w:rPr>
        <w:t>Testes de Validação</w:t>
      </w:r>
      <w:r w:rsidRPr="00197606">
        <w:t xml:space="preserve"> que servem para validar se foi construído o sistema certo respondendo à seguinte questão. O sistema satisfaz os requisitos e as especificações? </w:t>
      </w:r>
      <w:r w:rsidRPr="00197606">
        <w:rPr>
          <w:b/>
        </w:rPr>
        <w:t>T</w:t>
      </w:r>
      <w:r>
        <w:rPr>
          <w:b/>
        </w:rPr>
        <w:t>estes de V</w:t>
      </w:r>
      <w:r w:rsidRPr="00197606">
        <w:rPr>
          <w:b/>
        </w:rPr>
        <w:t>erificação</w:t>
      </w:r>
      <w:r w:rsidRPr="00197606">
        <w:t xml:space="preserve"> </w:t>
      </w:r>
      <w:r>
        <w:t xml:space="preserve">que </w:t>
      </w:r>
      <w:r w:rsidRPr="00197606">
        <w:t xml:space="preserve">permitem verificar se o sistema foi construído de forma correta, dando resposta à </w:t>
      </w:r>
      <w:r>
        <w:t xml:space="preserve">seguinte questão. </w:t>
      </w:r>
      <w:r w:rsidRPr="00197606">
        <w:t>O output do sistema é o pretendido?</w:t>
      </w:r>
      <w:r>
        <w:t xml:space="preserve"> </w:t>
      </w:r>
      <w:r w:rsidRPr="00197606">
        <w:rPr>
          <w:b/>
          <w:color w:val="000000"/>
          <w:lang w:eastAsia="pt-PT"/>
        </w:rPr>
        <w:t>Testes de Avaliação</w:t>
      </w:r>
      <w:r w:rsidRPr="00197606">
        <w:rPr>
          <w:color w:val="000000"/>
          <w:lang w:eastAsia="pt-PT"/>
        </w:rPr>
        <w:t xml:space="preserve"> </w:t>
      </w:r>
      <w:r>
        <w:rPr>
          <w:color w:val="000000"/>
          <w:lang w:eastAsia="pt-PT"/>
        </w:rPr>
        <w:t xml:space="preserve">que </w:t>
      </w:r>
      <w:r w:rsidRPr="00197606">
        <w:rPr>
          <w:color w:val="000000"/>
          <w:lang w:eastAsia="pt-PT"/>
        </w:rPr>
        <w:t xml:space="preserve">permitem avaliar o desempenho do sistema e compará-lo com o de outros sistemas. Neste caso estamos interessados em responder à </w:t>
      </w:r>
      <w:r>
        <w:rPr>
          <w:color w:val="000000"/>
          <w:lang w:eastAsia="pt-PT"/>
        </w:rPr>
        <w:t xml:space="preserve">seguinte </w:t>
      </w:r>
      <w:r w:rsidRPr="00197606">
        <w:rPr>
          <w:color w:val="000000"/>
          <w:lang w:eastAsia="pt-PT"/>
        </w:rPr>
        <w:t>questão</w:t>
      </w:r>
      <w:r>
        <w:rPr>
          <w:color w:val="000000"/>
          <w:lang w:eastAsia="pt-PT"/>
        </w:rPr>
        <w:t xml:space="preserve">. </w:t>
      </w:r>
      <w:r w:rsidRPr="00197606">
        <w:rPr>
          <w:iCs/>
          <w:color w:val="000000"/>
          <w:lang w:eastAsia="pt-PT"/>
        </w:rPr>
        <w:t>Quão bom é o sistema?</w:t>
      </w:r>
      <w:r w:rsidR="00B221CD" w:rsidRPr="00020115">
        <w:t>]</w:t>
      </w:r>
    </w:p>
    <w:p w14:paraId="39599D9A" w14:textId="77777777" w:rsidR="00822722" w:rsidRPr="00020115" w:rsidRDefault="00822722" w:rsidP="00822722">
      <w:pPr>
        <w:pStyle w:val="Ttulo2"/>
        <w:spacing w:after="120"/>
      </w:pPr>
      <w:bookmarkStart w:id="28" w:name="_Toc9635533"/>
      <w:r w:rsidRPr="00020115">
        <w:t>[</w:t>
      </w:r>
      <w:r w:rsidR="00DF0B62" w:rsidRPr="00020115">
        <w:t>Teste A</w:t>
      </w:r>
      <w:r w:rsidRPr="00020115">
        <w:t>]</w:t>
      </w:r>
      <w:bookmarkEnd w:id="28"/>
    </w:p>
    <w:p w14:paraId="3DFFF416" w14:textId="77777777" w:rsidR="00CF6711" w:rsidRDefault="00DF0B62" w:rsidP="00CF6711">
      <w:pPr>
        <w:pStyle w:val="NormalText"/>
      </w:pPr>
      <w:r w:rsidRPr="00020115">
        <w:t>[</w:t>
      </w:r>
      <w:r w:rsidR="00CF6711" w:rsidRPr="00020115">
        <w:t xml:space="preserve">Adicione conteúdo para responder as seguintes </w:t>
      </w:r>
      <w:r w:rsidR="00280F92">
        <w:t>questões</w:t>
      </w:r>
      <w:r w:rsidR="00CF6711" w:rsidRPr="00020115">
        <w:t>. O que você queria testar com este teste? Como foi preparado e realizado? Quais foram os resultados? O que pode ser concluído a partir da análise dos resultados?</w:t>
      </w:r>
    </w:p>
    <w:p w14:paraId="1F43D359" w14:textId="77777777" w:rsidR="00197606" w:rsidRDefault="00197606" w:rsidP="00197606">
      <w:pPr>
        <w:pStyle w:val="NormalText"/>
      </w:pPr>
      <w:r>
        <w:t xml:space="preserve">Sempre que possível use </w:t>
      </w:r>
      <w:r w:rsidRPr="00020115">
        <w:t>testes padrão</w:t>
      </w:r>
      <w:r>
        <w:t xml:space="preserve"> para testar o projeto</w:t>
      </w:r>
      <w:r w:rsidRPr="00020115">
        <w:t xml:space="preserve">, </w:t>
      </w:r>
      <w:r>
        <w:t xml:space="preserve">testes </w:t>
      </w:r>
      <w:r w:rsidRPr="00020115">
        <w:t>já conhecidos</w:t>
      </w:r>
      <w:r>
        <w:t xml:space="preserve"> e de uso comum pela comunidade científica</w:t>
      </w:r>
      <w:r w:rsidRPr="00020115">
        <w:t>. Apresente os resultados usando formatos padrão como tabelas e gráficos.</w:t>
      </w:r>
    </w:p>
    <w:p w14:paraId="080FD1A1" w14:textId="77777777" w:rsidR="00197606" w:rsidRDefault="00197606" w:rsidP="00197606">
      <w:pPr>
        <w:pStyle w:val="NormalText"/>
      </w:pPr>
    </w:p>
    <w:p w14:paraId="61E9CE39" w14:textId="77777777" w:rsidR="00197606" w:rsidRDefault="00197606" w:rsidP="00197606">
      <w:pPr>
        <w:pStyle w:val="NormalText"/>
      </w:pPr>
    </w:p>
    <w:p w14:paraId="61995E83" w14:textId="77777777" w:rsidR="00197606" w:rsidRDefault="00197606" w:rsidP="00197606">
      <w:pPr>
        <w:pStyle w:val="NormalText"/>
      </w:pPr>
    </w:p>
    <w:p w14:paraId="53CBA074" w14:textId="77777777" w:rsidR="00197606" w:rsidRDefault="00197606" w:rsidP="00197606">
      <w:pPr>
        <w:pStyle w:val="NormalText"/>
      </w:pPr>
    </w:p>
    <w:p w14:paraId="45D76C50" w14:textId="77777777" w:rsidR="00047FB1" w:rsidRPr="00020115" w:rsidRDefault="00047FB1" w:rsidP="00CF6711">
      <w:pPr>
        <w:pStyle w:val="NormalText"/>
      </w:pPr>
    </w:p>
    <w:p w14:paraId="746321A9" w14:textId="77777777" w:rsidR="006025D4" w:rsidRPr="00020115" w:rsidRDefault="006025D4" w:rsidP="006025D4">
      <w:pPr>
        <w:pStyle w:val="Legenda"/>
        <w:keepNext/>
      </w:pPr>
      <w:bookmarkStart w:id="29" w:name="_Toc506565503"/>
      <w:r w:rsidRPr="00020115">
        <w:t>Tab</w:t>
      </w:r>
      <w:r w:rsidR="00CF6711" w:rsidRPr="00020115">
        <w:t>ela</w:t>
      </w:r>
      <w:r w:rsidRPr="00020115">
        <w:t xml:space="preserve"> </w:t>
      </w:r>
      <w:fldSimple w:instr=" STYLEREF 1 \s ">
        <w:r w:rsidRPr="00020115">
          <w:rPr>
            <w:noProof/>
          </w:rPr>
          <w:t>4</w:t>
        </w:r>
      </w:fldSimple>
      <w:r w:rsidRPr="00020115">
        <w:t>.</w:t>
      </w:r>
      <w:fldSimple w:instr=" SEQ Table \* ARABIC \s 1 ">
        <w:r w:rsidRPr="00020115">
          <w:rPr>
            <w:noProof/>
          </w:rPr>
          <w:t>1</w:t>
        </w:r>
      </w:fldSimple>
      <w:r w:rsidRPr="00020115">
        <w:t xml:space="preserve"> </w:t>
      </w:r>
      <w:r w:rsidR="00CF6711" w:rsidRPr="00020115">
        <w:t>–</w:t>
      </w:r>
      <w:r w:rsidRPr="00020115">
        <w:t xml:space="preserve"> </w:t>
      </w:r>
      <w:r w:rsidR="00CF6711" w:rsidRPr="00020115">
        <w:t>Matriz de Confusão</w:t>
      </w:r>
      <w:bookmarkEnd w:id="29"/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671"/>
        <w:gridCol w:w="1859"/>
        <w:gridCol w:w="1860"/>
      </w:tblGrid>
      <w:tr w:rsidR="00477CDE" w:rsidRPr="00020115" w14:paraId="023DD3E0" w14:textId="77777777" w:rsidTr="00414C0B">
        <w:trPr>
          <w:trHeight w:val="633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A0F401E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</w:pPr>
          </w:p>
        </w:tc>
        <w:tc>
          <w:tcPr>
            <w:tcW w:w="4390" w:type="dxa"/>
            <w:gridSpan w:val="3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61B6BC8" w14:textId="77777777" w:rsidR="00477CDE" w:rsidRPr="002B3DFC" w:rsidRDefault="00477CDE" w:rsidP="00414C0B">
            <w:pPr>
              <w:pStyle w:val="NormalText"/>
              <w:spacing w:line="240" w:lineRule="auto"/>
              <w:ind w:firstLine="0"/>
              <w:jc w:val="center"/>
              <w:rPr>
                <w:lang w:val="en-US"/>
              </w:rPr>
            </w:pPr>
            <w:r w:rsidRPr="002B3DFC">
              <w:rPr>
                <w:lang w:val="en-US"/>
              </w:rPr>
              <w:t>Actual Value</w:t>
            </w:r>
          </w:p>
          <w:p w14:paraId="7502A9ED" w14:textId="77777777" w:rsidR="00477CDE" w:rsidRPr="002B3DFC" w:rsidRDefault="00477CDE" w:rsidP="00414C0B">
            <w:pPr>
              <w:pStyle w:val="NormalText"/>
              <w:spacing w:line="240" w:lineRule="auto"/>
              <w:ind w:firstLine="0"/>
              <w:jc w:val="center"/>
              <w:rPr>
                <w:lang w:val="en-US"/>
              </w:rPr>
            </w:pPr>
            <w:r w:rsidRPr="002B3DFC">
              <w:rPr>
                <w:lang w:val="en-US"/>
              </w:rPr>
              <w:t>(as confirmed by experiment)</w:t>
            </w:r>
          </w:p>
        </w:tc>
      </w:tr>
      <w:tr w:rsidR="00414C0B" w:rsidRPr="00020115" w14:paraId="6A2A91D9" w14:textId="77777777" w:rsidTr="00414C0B">
        <w:trPr>
          <w:trHeight w:val="310"/>
          <w:jc w:val="center"/>
        </w:trPr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F5E5B6" w14:textId="77777777" w:rsidR="00477CDE" w:rsidRPr="002B3DFC" w:rsidRDefault="00477CDE" w:rsidP="00414C0B">
            <w:pPr>
              <w:pStyle w:val="NormalText"/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  <w:tc>
          <w:tcPr>
            <w:tcW w:w="671" w:type="dxa"/>
            <w:tcBorders>
              <w:left w:val="single" w:sz="4" w:space="0" w:color="auto"/>
            </w:tcBorders>
            <w:vAlign w:val="center"/>
          </w:tcPr>
          <w:p w14:paraId="2C7A267A" w14:textId="77777777" w:rsidR="00477CDE" w:rsidRPr="002B3DFC" w:rsidRDefault="00477CDE" w:rsidP="00414C0B">
            <w:pPr>
              <w:pStyle w:val="NormalText"/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  <w:tc>
          <w:tcPr>
            <w:tcW w:w="1859" w:type="dxa"/>
            <w:vAlign w:val="center"/>
          </w:tcPr>
          <w:p w14:paraId="6522D901" w14:textId="77777777" w:rsidR="00477CDE" w:rsidRPr="00020115" w:rsidRDefault="003A0E31" w:rsidP="00414C0B">
            <w:pPr>
              <w:pStyle w:val="NormalText"/>
              <w:spacing w:line="240" w:lineRule="auto"/>
              <w:ind w:firstLine="0"/>
              <w:jc w:val="center"/>
            </w:pPr>
            <w:r w:rsidRPr="00020115">
              <w:t>P</w:t>
            </w:r>
            <w:r w:rsidR="00477CDE" w:rsidRPr="00020115">
              <w:t>ositives</w:t>
            </w:r>
          </w:p>
        </w:tc>
        <w:tc>
          <w:tcPr>
            <w:tcW w:w="1860" w:type="dxa"/>
            <w:vAlign w:val="center"/>
          </w:tcPr>
          <w:p w14:paraId="04EBEE88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</w:pPr>
            <w:r w:rsidRPr="00020115">
              <w:t>negatives</w:t>
            </w:r>
          </w:p>
        </w:tc>
      </w:tr>
      <w:tr w:rsidR="00414C0B" w:rsidRPr="00020115" w14:paraId="2918CD92" w14:textId="77777777" w:rsidTr="00414C0B">
        <w:trPr>
          <w:cantSplit/>
          <w:trHeight w:val="1258"/>
          <w:jc w:val="center"/>
        </w:trPr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7E2A25BE" w14:textId="77777777" w:rsidR="00477CDE" w:rsidRPr="002B3DFC" w:rsidRDefault="00477CDE" w:rsidP="00414C0B">
            <w:pPr>
              <w:pStyle w:val="NormalText"/>
              <w:spacing w:line="240" w:lineRule="auto"/>
              <w:ind w:left="113" w:right="113" w:firstLine="0"/>
              <w:jc w:val="center"/>
              <w:rPr>
                <w:lang w:val="en-US"/>
              </w:rPr>
            </w:pPr>
            <w:r w:rsidRPr="002B3DFC">
              <w:rPr>
                <w:lang w:val="en-US"/>
              </w:rPr>
              <w:lastRenderedPageBreak/>
              <w:t>Predicted Value</w:t>
            </w:r>
          </w:p>
          <w:p w14:paraId="31F6EA27" w14:textId="77777777" w:rsidR="00477CDE" w:rsidRPr="002B3DFC" w:rsidRDefault="00477CDE" w:rsidP="00414C0B">
            <w:pPr>
              <w:pStyle w:val="NormalText"/>
              <w:spacing w:line="240" w:lineRule="auto"/>
              <w:ind w:left="113" w:right="113" w:firstLine="0"/>
              <w:jc w:val="center"/>
              <w:rPr>
                <w:lang w:val="en-US"/>
              </w:rPr>
            </w:pPr>
            <w:r w:rsidRPr="002B3DFC">
              <w:rPr>
                <w:lang w:val="en-US"/>
              </w:rPr>
              <w:t>(predicted by the test)</w:t>
            </w:r>
          </w:p>
        </w:tc>
        <w:tc>
          <w:tcPr>
            <w:tcW w:w="671" w:type="dxa"/>
            <w:tcBorders>
              <w:left w:val="single" w:sz="4" w:space="0" w:color="auto"/>
            </w:tcBorders>
            <w:textDirection w:val="btLr"/>
            <w:vAlign w:val="center"/>
          </w:tcPr>
          <w:p w14:paraId="6881A505" w14:textId="77777777" w:rsidR="00477CDE" w:rsidRPr="00020115" w:rsidRDefault="00DE1DF1" w:rsidP="00414C0B">
            <w:pPr>
              <w:pStyle w:val="NormalText"/>
              <w:spacing w:line="240" w:lineRule="auto"/>
              <w:ind w:left="113" w:right="113" w:firstLine="0"/>
              <w:jc w:val="center"/>
            </w:pPr>
            <w:r w:rsidRPr="00020115">
              <w:t>P</w:t>
            </w:r>
            <w:r w:rsidR="00477CDE" w:rsidRPr="00020115">
              <w:t>ositives</w:t>
            </w:r>
          </w:p>
        </w:tc>
        <w:tc>
          <w:tcPr>
            <w:tcW w:w="1859" w:type="dxa"/>
            <w:vAlign w:val="center"/>
          </w:tcPr>
          <w:p w14:paraId="50A49C43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  <w:rPr>
                <w:b/>
              </w:rPr>
            </w:pPr>
            <w:r w:rsidRPr="00020115">
              <w:rPr>
                <w:b/>
              </w:rPr>
              <w:t>TP</w:t>
            </w:r>
          </w:p>
          <w:p w14:paraId="560BA24F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</w:pPr>
            <w:proofErr w:type="spellStart"/>
            <w:r w:rsidRPr="00020115">
              <w:t>True</w:t>
            </w:r>
            <w:proofErr w:type="spellEnd"/>
            <w:r w:rsidRPr="00020115">
              <w:t xml:space="preserve"> Positives</w:t>
            </w:r>
          </w:p>
        </w:tc>
        <w:tc>
          <w:tcPr>
            <w:tcW w:w="1860" w:type="dxa"/>
            <w:vAlign w:val="center"/>
          </w:tcPr>
          <w:p w14:paraId="175EA717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  <w:rPr>
                <w:b/>
              </w:rPr>
            </w:pPr>
            <w:r w:rsidRPr="00020115">
              <w:rPr>
                <w:b/>
              </w:rPr>
              <w:t>FP</w:t>
            </w:r>
          </w:p>
          <w:p w14:paraId="253CD089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</w:pPr>
            <w:proofErr w:type="gramStart"/>
            <w:r w:rsidRPr="00020115">
              <w:t>False Positives</w:t>
            </w:r>
            <w:proofErr w:type="gramEnd"/>
          </w:p>
        </w:tc>
      </w:tr>
      <w:tr w:rsidR="00414C0B" w:rsidRPr="00020115" w14:paraId="2D173B31" w14:textId="77777777" w:rsidTr="00414C0B">
        <w:trPr>
          <w:cantSplit/>
          <w:trHeight w:val="1258"/>
          <w:jc w:val="center"/>
        </w:trPr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31D8D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</w:pPr>
          </w:p>
        </w:tc>
        <w:tc>
          <w:tcPr>
            <w:tcW w:w="671" w:type="dxa"/>
            <w:tcBorders>
              <w:left w:val="single" w:sz="4" w:space="0" w:color="auto"/>
            </w:tcBorders>
            <w:textDirection w:val="btLr"/>
            <w:vAlign w:val="center"/>
          </w:tcPr>
          <w:p w14:paraId="21E176F4" w14:textId="77777777" w:rsidR="00477CDE" w:rsidRPr="00020115" w:rsidRDefault="00DE1DF1" w:rsidP="00414C0B">
            <w:pPr>
              <w:pStyle w:val="NormalText"/>
              <w:spacing w:line="240" w:lineRule="auto"/>
              <w:ind w:left="113" w:right="113" w:firstLine="0"/>
              <w:jc w:val="center"/>
            </w:pPr>
            <w:r w:rsidRPr="00020115">
              <w:t>N</w:t>
            </w:r>
            <w:r w:rsidR="00477CDE" w:rsidRPr="00020115">
              <w:t>egatives</w:t>
            </w:r>
          </w:p>
        </w:tc>
        <w:tc>
          <w:tcPr>
            <w:tcW w:w="1859" w:type="dxa"/>
            <w:vAlign w:val="center"/>
          </w:tcPr>
          <w:p w14:paraId="619D221D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  <w:rPr>
                <w:b/>
              </w:rPr>
            </w:pPr>
            <w:r w:rsidRPr="00020115">
              <w:rPr>
                <w:b/>
              </w:rPr>
              <w:t>FN</w:t>
            </w:r>
          </w:p>
          <w:p w14:paraId="6432AA92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</w:pPr>
            <w:proofErr w:type="gramStart"/>
            <w:r w:rsidRPr="00020115">
              <w:t>False Negatives</w:t>
            </w:r>
            <w:proofErr w:type="gramEnd"/>
          </w:p>
        </w:tc>
        <w:tc>
          <w:tcPr>
            <w:tcW w:w="1860" w:type="dxa"/>
            <w:vAlign w:val="center"/>
          </w:tcPr>
          <w:p w14:paraId="06C67C6F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  <w:rPr>
                <w:b/>
              </w:rPr>
            </w:pPr>
            <w:r w:rsidRPr="00020115">
              <w:rPr>
                <w:b/>
              </w:rPr>
              <w:t>TN</w:t>
            </w:r>
          </w:p>
          <w:p w14:paraId="07A05631" w14:textId="77777777" w:rsidR="00477CDE" w:rsidRPr="00020115" w:rsidRDefault="00477CDE" w:rsidP="00414C0B">
            <w:pPr>
              <w:pStyle w:val="NormalText"/>
              <w:spacing w:line="240" w:lineRule="auto"/>
              <w:ind w:firstLine="0"/>
              <w:jc w:val="center"/>
            </w:pPr>
            <w:proofErr w:type="spellStart"/>
            <w:r w:rsidRPr="00020115">
              <w:t>True</w:t>
            </w:r>
            <w:proofErr w:type="spellEnd"/>
            <w:r w:rsidRPr="00020115">
              <w:t xml:space="preserve"> Negatives</w:t>
            </w:r>
          </w:p>
        </w:tc>
      </w:tr>
    </w:tbl>
    <w:p w14:paraId="6F4692C7" w14:textId="77777777" w:rsidR="00477CDE" w:rsidRPr="00020115" w:rsidRDefault="00477CDE" w:rsidP="004135FC">
      <w:pPr>
        <w:pStyle w:val="NormalText"/>
        <w:ind w:firstLine="0"/>
      </w:pPr>
    </w:p>
    <w:p w14:paraId="0179BD2E" w14:textId="77777777" w:rsidR="004135FC" w:rsidRPr="00020115" w:rsidRDefault="00CF6711" w:rsidP="00981D29">
      <w:pPr>
        <w:pStyle w:val="NormalText"/>
      </w:pPr>
      <w:r w:rsidRPr="00020115">
        <w:t xml:space="preserve">Apresente </w:t>
      </w:r>
      <w:r w:rsidR="003E4FA4">
        <w:t xml:space="preserve">as </w:t>
      </w:r>
      <w:r w:rsidRPr="00020115">
        <w:t>equações devidamente formatadas. Use numeração para as referenciar no texto</w:t>
      </w:r>
      <w:r w:rsidR="00D37A86" w:rsidRPr="00020115">
        <w:t>.</w:t>
      </w:r>
    </w:p>
    <w:p w14:paraId="365B3BF1" w14:textId="77777777" w:rsidR="003E6E22" w:rsidRPr="00020115" w:rsidRDefault="003E6E22" w:rsidP="00D37A86">
      <w:pPr>
        <w:pStyle w:val="NormalText"/>
        <w:ind w:firstLine="720"/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371"/>
        <w:gridCol w:w="567"/>
      </w:tblGrid>
      <w:tr w:rsidR="00306555" w:rsidRPr="00020115" w14:paraId="0E293C55" w14:textId="77777777" w:rsidTr="003E6E22">
        <w:tc>
          <w:tcPr>
            <w:tcW w:w="567" w:type="dxa"/>
            <w:vAlign w:val="center"/>
          </w:tcPr>
          <w:p w14:paraId="65176929" w14:textId="77777777" w:rsidR="00306555" w:rsidRPr="00020115" w:rsidRDefault="00306555" w:rsidP="00306555">
            <w:pPr>
              <w:pStyle w:val="NormalText"/>
              <w:ind w:firstLine="0"/>
              <w:jc w:val="center"/>
            </w:pPr>
          </w:p>
        </w:tc>
        <w:tc>
          <w:tcPr>
            <w:tcW w:w="7371" w:type="dxa"/>
            <w:tcBorders>
              <w:left w:val="nil"/>
            </w:tcBorders>
            <w:vAlign w:val="center"/>
          </w:tcPr>
          <w:p w14:paraId="4E2A42AE" w14:textId="77777777" w:rsidR="00306555" w:rsidRPr="00020115" w:rsidRDefault="00306555" w:rsidP="00D37A86">
            <w:pPr>
              <w:pStyle w:val="NormalTex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Accuracy=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TP+TN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TP+TN+FP+FN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464CDF8F" w14:textId="77777777" w:rsidR="00306555" w:rsidRPr="00020115" w:rsidRDefault="00306555" w:rsidP="00D37A86">
            <w:pPr>
              <w:pStyle w:val="NormalText"/>
              <w:ind w:firstLine="0"/>
              <w:jc w:val="center"/>
            </w:pPr>
            <w:r w:rsidRPr="00020115">
              <w:t>(1)</w:t>
            </w:r>
          </w:p>
        </w:tc>
      </w:tr>
    </w:tbl>
    <w:p w14:paraId="5EFC3203" w14:textId="77777777" w:rsidR="00414C0B" w:rsidRPr="00020115" w:rsidRDefault="00414C0B" w:rsidP="004135FC">
      <w:pPr>
        <w:pStyle w:val="NormalText"/>
        <w:ind w:firstLine="0"/>
      </w:pPr>
    </w:p>
    <w:p w14:paraId="0C179295" w14:textId="77777777" w:rsidR="003E4FA4" w:rsidRPr="003E4FA4" w:rsidRDefault="003E4FA4" w:rsidP="003E4FA4">
      <w:pPr>
        <w:pStyle w:val="NormalText"/>
      </w:pPr>
      <w:r w:rsidRPr="003E4FA4">
        <w:t>Todas as variáveis (letras) devem ser descritas no texto, ou a seguir à equação como exemplificado a seguir.</w:t>
      </w:r>
    </w:p>
    <w:p w14:paraId="7F5F0A68" w14:textId="77777777" w:rsidR="003E4FA4" w:rsidRPr="003E4FA4" w:rsidRDefault="003E4FA4" w:rsidP="003E4FA4">
      <w:pPr>
        <w:shd w:val="clear" w:color="auto" w:fill="FFFFFF"/>
        <w:spacing w:after="240"/>
        <w:rPr>
          <w:rFonts w:ascii="Times New Roman" w:hAnsi="Times New Roman"/>
          <w:color w:val="000000"/>
          <w:szCs w:val="24"/>
          <w:lang w:val="pt-PT" w:eastAsia="pt-PT"/>
        </w:rPr>
      </w:pPr>
    </w:p>
    <w:p w14:paraId="7C1F4564" w14:textId="77777777" w:rsidR="003E4FA4" w:rsidRPr="003E4FA4" w:rsidRDefault="003E4FA4" w:rsidP="003E4FA4">
      <w:pPr>
        <w:shd w:val="clear" w:color="auto" w:fill="FFFFFF"/>
        <w:spacing w:after="240"/>
        <w:rPr>
          <w:rFonts w:ascii="Times New Roman" w:hAnsi="Times New Roman"/>
          <w:color w:val="000000"/>
          <w:szCs w:val="24"/>
          <w:lang w:val="pt-PT" w:eastAsia="pt-PT"/>
        </w:rPr>
      </w:pPr>
      <w:r w:rsidRPr="003E4FA4">
        <w:rPr>
          <w:rFonts w:ascii="Times New Roman" w:hAnsi="Times New Roman"/>
          <w:color w:val="000000"/>
          <w:szCs w:val="24"/>
          <w:lang w:val="pt-PT" w:eastAsia="pt-PT"/>
        </w:rPr>
        <w:t>Onde:</w:t>
      </w:r>
    </w:p>
    <w:p w14:paraId="56B61938" w14:textId="77777777" w:rsidR="003E4FA4" w:rsidRPr="003E4FA4" w:rsidRDefault="003E4FA4" w:rsidP="003E4FA4">
      <w:pPr>
        <w:shd w:val="clear" w:color="auto" w:fill="FFFFFF"/>
        <w:spacing w:line="360" w:lineRule="auto"/>
        <w:rPr>
          <w:rFonts w:ascii="Times New Roman" w:hAnsi="Times New Roman"/>
          <w:color w:val="000000"/>
          <w:szCs w:val="24"/>
          <w:lang w:val="pt-PT" w:eastAsia="pt-PT"/>
        </w:rPr>
      </w:pPr>
      <w:r>
        <w:rPr>
          <w:rFonts w:ascii="Times New Roman" w:hAnsi="Times New Roman"/>
          <w:i/>
          <w:color w:val="000000"/>
          <w:szCs w:val="24"/>
          <w:lang w:val="pt-PT" w:eastAsia="pt-PT"/>
        </w:rPr>
        <w:t>TP</w:t>
      </w:r>
      <w:r w:rsidRPr="003E4FA4">
        <w:rPr>
          <w:rFonts w:ascii="Times New Roman" w:hAnsi="Times New Roman"/>
          <w:color w:val="000000"/>
          <w:szCs w:val="24"/>
          <w:lang w:val="pt-PT" w:eastAsia="pt-PT"/>
        </w:rPr>
        <w:t xml:space="preserve"> é </w:t>
      </w:r>
      <w:proofErr w:type="spellStart"/>
      <w:r w:rsidRPr="003E4FA4">
        <w:rPr>
          <w:rFonts w:ascii="Times New Roman" w:hAnsi="Times New Roman"/>
          <w:color w:val="000000"/>
          <w:szCs w:val="24"/>
          <w:lang w:val="pt-PT" w:eastAsia="pt-PT"/>
        </w:rPr>
        <w:t>xxxxxxxxxxxxxx</w:t>
      </w:r>
      <w:proofErr w:type="spellEnd"/>
      <w:r w:rsidRPr="003E4FA4">
        <w:rPr>
          <w:rFonts w:ascii="Times New Roman" w:hAnsi="Times New Roman"/>
          <w:color w:val="000000"/>
          <w:szCs w:val="24"/>
          <w:lang w:val="pt-PT" w:eastAsia="pt-PT"/>
        </w:rPr>
        <w:t>;</w:t>
      </w:r>
    </w:p>
    <w:p w14:paraId="22F257FB" w14:textId="77777777" w:rsidR="003E4FA4" w:rsidRPr="003E4FA4" w:rsidRDefault="003E4FA4" w:rsidP="003E4FA4">
      <w:pPr>
        <w:shd w:val="clear" w:color="auto" w:fill="FFFFFF"/>
        <w:spacing w:line="360" w:lineRule="auto"/>
        <w:rPr>
          <w:rFonts w:ascii="Times New Roman" w:hAnsi="Times New Roman"/>
          <w:color w:val="000000"/>
          <w:szCs w:val="24"/>
          <w:lang w:val="pt-PT" w:eastAsia="pt-PT"/>
        </w:rPr>
      </w:pPr>
      <w:r>
        <w:rPr>
          <w:rFonts w:ascii="Times New Roman" w:hAnsi="Times New Roman"/>
          <w:i/>
          <w:color w:val="000000"/>
          <w:szCs w:val="24"/>
          <w:lang w:val="pt-PT" w:eastAsia="pt-PT"/>
        </w:rPr>
        <w:t>TN</w:t>
      </w:r>
      <w:r w:rsidRPr="003E4FA4">
        <w:rPr>
          <w:rFonts w:ascii="Times New Roman" w:hAnsi="Times New Roman"/>
          <w:color w:val="000000"/>
          <w:szCs w:val="24"/>
          <w:lang w:val="pt-PT" w:eastAsia="pt-PT"/>
        </w:rPr>
        <w:t xml:space="preserve"> é </w:t>
      </w:r>
      <w:proofErr w:type="spellStart"/>
      <w:r w:rsidRPr="003E4FA4">
        <w:rPr>
          <w:rFonts w:ascii="Times New Roman" w:hAnsi="Times New Roman"/>
          <w:color w:val="000000"/>
          <w:szCs w:val="24"/>
          <w:lang w:val="pt-PT" w:eastAsia="pt-PT"/>
        </w:rPr>
        <w:t>yyyyyyyyyyyyyy</w:t>
      </w:r>
      <w:proofErr w:type="spellEnd"/>
      <w:r w:rsidRPr="003E4FA4">
        <w:rPr>
          <w:rFonts w:ascii="Times New Roman" w:hAnsi="Times New Roman"/>
          <w:color w:val="000000"/>
          <w:szCs w:val="24"/>
          <w:lang w:val="pt-PT" w:eastAsia="pt-PT"/>
        </w:rPr>
        <w:t xml:space="preserve"> </w:t>
      </w:r>
    </w:p>
    <w:p w14:paraId="4625FB78" w14:textId="77777777" w:rsidR="003E4FA4" w:rsidRPr="003E4FA4" w:rsidRDefault="003E4FA4" w:rsidP="003E4FA4">
      <w:pPr>
        <w:shd w:val="clear" w:color="auto" w:fill="FFFFFF"/>
        <w:spacing w:line="360" w:lineRule="auto"/>
        <w:rPr>
          <w:rFonts w:ascii="Times New Roman" w:hAnsi="Times New Roman"/>
          <w:color w:val="000000"/>
          <w:szCs w:val="24"/>
          <w:lang w:val="pt-PT" w:eastAsia="pt-PT"/>
        </w:rPr>
      </w:pPr>
      <w:r w:rsidRPr="003E4FA4">
        <w:rPr>
          <w:rFonts w:ascii="Times New Roman" w:hAnsi="Times New Roman"/>
          <w:color w:val="000000"/>
          <w:szCs w:val="24"/>
          <w:lang w:val="pt-PT" w:eastAsia="pt-PT"/>
        </w:rPr>
        <w:t>…</w:t>
      </w:r>
    </w:p>
    <w:p w14:paraId="3A2D08C7" w14:textId="77777777" w:rsidR="003E4FA4" w:rsidRPr="003E4FA4" w:rsidRDefault="003E4FA4" w:rsidP="003E4FA4">
      <w:pPr>
        <w:shd w:val="clear" w:color="auto" w:fill="FFFFFF"/>
        <w:spacing w:line="360" w:lineRule="auto"/>
        <w:rPr>
          <w:rFonts w:ascii="Times New Roman" w:hAnsi="Times New Roman"/>
          <w:color w:val="000000"/>
          <w:szCs w:val="24"/>
          <w:lang w:val="pt-PT" w:eastAsia="pt-PT"/>
        </w:rPr>
      </w:pPr>
    </w:p>
    <w:p w14:paraId="6CB6A07E" w14:textId="77777777" w:rsidR="00414C0B" w:rsidRPr="003E4FA4" w:rsidRDefault="003E4FA4" w:rsidP="003E4FA4">
      <w:pPr>
        <w:pStyle w:val="NormalText"/>
      </w:pPr>
      <w:r w:rsidRPr="003E4FA4">
        <w:t>As variáveis devem ser sempre escritas em itálico, na equação e no texto. Usar uma lista de símbolos no início do relatório, se o relatório tiver muitas equações e se as variáveis destas forem referenciadas ao longo do relatório.</w:t>
      </w:r>
    </w:p>
    <w:p w14:paraId="3537F8B0" w14:textId="77777777" w:rsidR="00CF6711" w:rsidRPr="00020115" w:rsidRDefault="00CF6711" w:rsidP="004B3C31">
      <w:pPr>
        <w:pStyle w:val="NormalText"/>
      </w:pPr>
      <w:r w:rsidRPr="00020115">
        <w:t xml:space="preserve">Use o tipo de gráfico mais adequado para apresentar os dados. </w:t>
      </w:r>
    </w:p>
    <w:p w14:paraId="3F4C359B" w14:textId="77777777" w:rsidR="007C6E90" w:rsidRDefault="00F66BF1" w:rsidP="004B3C31">
      <w:pPr>
        <w:pStyle w:val="NormalText"/>
      </w:pPr>
      <w:r>
        <w:t>Inclua a correspondente referê</w:t>
      </w:r>
      <w:r w:rsidR="00CF6711" w:rsidRPr="00020115">
        <w:t>ncia bibliográfica nas legendas de tabelas e figuras, se estes forem de outros autores.</w:t>
      </w:r>
      <w:r w:rsidR="003E4FA4">
        <w:t>]</w:t>
      </w:r>
    </w:p>
    <w:p w14:paraId="69B14197" w14:textId="77777777" w:rsidR="00DC28CC" w:rsidRPr="00020115" w:rsidRDefault="00DC28CC" w:rsidP="004B3C31">
      <w:pPr>
        <w:pStyle w:val="NormalText"/>
      </w:pPr>
    </w:p>
    <w:p w14:paraId="502E263B" w14:textId="77777777" w:rsidR="006025D4" w:rsidRPr="00020115" w:rsidRDefault="007C6E90" w:rsidP="006025D4">
      <w:pPr>
        <w:pStyle w:val="NormalText"/>
        <w:keepNext/>
        <w:ind w:firstLine="0"/>
        <w:jc w:val="center"/>
      </w:pPr>
      <w:r w:rsidRPr="00020115">
        <w:rPr>
          <w:noProof/>
          <w:lang w:eastAsia="pt-PT"/>
        </w:rPr>
        <w:lastRenderedPageBreak/>
        <w:drawing>
          <wp:inline distT="0" distB="0" distL="0" distR="0" wp14:anchorId="0BC9A02F" wp14:editId="5112E4EB">
            <wp:extent cx="5211552" cy="3654591"/>
            <wp:effectExtent l="0" t="0" r="8255" b="3175"/>
            <wp:docPr id="3" name="Imagem 3" descr="https://img.labnol.org/di/data-chart-type.png?_ga=2.232700127.1958480182.1515059731-1968484758.1515059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abnol.org/di/data-chart-type.png?_ga=2.232700127.1958480182.1515059731-1968484758.15150597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289" cy="368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8040" w14:textId="77777777" w:rsidR="00C16BE0" w:rsidRPr="00020115" w:rsidRDefault="00CF6711" w:rsidP="006025D4">
      <w:pPr>
        <w:pStyle w:val="Legenda"/>
      </w:pPr>
      <w:bookmarkStart w:id="30" w:name="_Toc506565491"/>
      <w:r w:rsidRPr="00020115">
        <w:t>Figura</w:t>
      </w:r>
      <w:r w:rsidR="006025D4" w:rsidRPr="00020115">
        <w:t xml:space="preserve"> </w:t>
      </w:r>
      <w:fldSimple w:instr=" STYLEREF 1 \s ">
        <w:r w:rsidR="006025D4" w:rsidRPr="00020115">
          <w:rPr>
            <w:noProof/>
          </w:rPr>
          <w:t>4</w:t>
        </w:r>
      </w:fldSimple>
      <w:r w:rsidR="006025D4" w:rsidRPr="00020115">
        <w:t>.</w:t>
      </w:r>
      <w:fldSimple w:instr=" SEQ Figure \* ARABIC \s 1 ">
        <w:r w:rsidR="006025D4" w:rsidRPr="00020115">
          <w:rPr>
            <w:noProof/>
          </w:rPr>
          <w:t>1</w:t>
        </w:r>
      </w:fldSimple>
      <w:r w:rsidR="006025D4" w:rsidRPr="00020115">
        <w:rPr>
          <w:noProof/>
        </w:rPr>
        <w:t xml:space="preserve"> – </w:t>
      </w:r>
      <w:r w:rsidRPr="00020115">
        <w:rPr>
          <w:noProof/>
        </w:rPr>
        <w:t>Tipos de Gráficos</w:t>
      </w:r>
      <w:r w:rsidR="006025D4" w:rsidRPr="00020115">
        <w:rPr>
          <w:noProof/>
        </w:rPr>
        <w:t xml:space="preserve"> (XXXXXX, 9999).</w:t>
      </w:r>
      <w:bookmarkEnd w:id="30"/>
    </w:p>
    <w:p w14:paraId="0AADD06D" w14:textId="77777777" w:rsidR="00C16BE0" w:rsidRPr="00020115" w:rsidRDefault="00C16BE0" w:rsidP="004135FC">
      <w:pPr>
        <w:pStyle w:val="NormalText"/>
        <w:ind w:firstLine="0"/>
        <w:jc w:val="center"/>
      </w:pPr>
    </w:p>
    <w:p w14:paraId="4921896A" w14:textId="77777777" w:rsidR="00DF0B62" w:rsidRPr="00020115" w:rsidRDefault="006025D4" w:rsidP="00DF0B62">
      <w:pPr>
        <w:pStyle w:val="Ttulo2"/>
        <w:spacing w:after="120"/>
      </w:pPr>
      <w:r w:rsidRPr="00020115">
        <w:t xml:space="preserve"> </w:t>
      </w:r>
      <w:bookmarkStart w:id="31" w:name="_Toc9635534"/>
      <w:r w:rsidR="00DF0B62" w:rsidRPr="00020115">
        <w:t>[</w:t>
      </w:r>
      <w:r w:rsidR="002236CE" w:rsidRPr="00020115">
        <w:t>Teste . . .</w:t>
      </w:r>
      <w:r w:rsidR="00DF0B62" w:rsidRPr="00020115">
        <w:t>]</w:t>
      </w:r>
      <w:bookmarkEnd w:id="31"/>
    </w:p>
    <w:p w14:paraId="26A17A9B" w14:textId="77777777" w:rsidR="002236CE" w:rsidRPr="00020115" w:rsidRDefault="002236CE" w:rsidP="002236CE">
      <w:pPr>
        <w:pStyle w:val="NormalText"/>
      </w:pPr>
      <w:r w:rsidRPr="00020115">
        <w:t>[</w:t>
      </w:r>
      <w:r w:rsidR="00CF6711" w:rsidRPr="00020115">
        <w:t>Repita para cada teste realizado.</w:t>
      </w:r>
      <w:r w:rsidRPr="00020115">
        <w:t>]</w:t>
      </w:r>
    </w:p>
    <w:p w14:paraId="1BE950A5" w14:textId="77777777" w:rsidR="00822722" w:rsidRPr="00020115" w:rsidRDefault="00822722" w:rsidP="00822722">
      <w:pPr>
        <w:pStyle w:val="NormalText"/>
      </w:pPr>
    </w:p>
    <w:p w14:paraId="60C79697" w14:textId="77777777" w:rsidR="00822722" w:rsidRPr="00020115" w:rsidRDefault="00822722" w:rsidP="00822722">
      <w:pPr>
        <w:pStyle w:val="NormalText"/>
      </w:pPr>
    </w:p>
    <w:p w14:paraId="63E91816" w14:textId="77777777" w:rsidR="00822722" w:rsidRPr="00020115" w:rsidRDefault="00822722" w:rsidP="00822722">
      <w:pPr>
        <w:pStyle w:val="NormalText"/>
        <w:sectPr w:rsidR="00822722" w:rsidRPr="00020115" w:rsidSect="007C584F">
          <w:headerReference w:type="default" r:id="rId23"/>
          <w:pgSz w:w="11907" w:h="16840" w:code="9"/>
          <w:pgMar w:top="1701" w:right="1701" w:bottom="1701" w:left="1701" w:header="0" w:footer="0" w:gutter="0"/>
          <w:cols w:space="720"/>
        </w:sectPr>
      </w:pPr>
    </w:p>
    <w:p w14:paraId="004E0027" w14:textId="77777777" w:rsidR="00822722" w:rsidRPr="00020115" w:rsidRDefault="00822722" w:rsidP="00295084">
      <w:pPr>
        <w:pStyle w:val="NormalText"/>
        <w:ind w:firstLine="0"/>
      </w:pPr>
    </w:p>
    <w:p w14:paraId="4B688AD2" w14:textId="77777777" w:rsidR="00822722" w:rsidRPr="00020115" w:rsidRDefault="002E5122" w:rsidP="00822722">
      <w:pPr>
        <w:pStyle w:val="Ttulo1"/>
      </w:pPr>
      <w:bookmarkStart w:id="32" w:name="_Ref245475381"/>
      <w:bookmarkStart w:id="33" w:name="_Toc9635535"/>
      <w:r w:rsidRPr="00020115">
        <w:t>[</w:t>
      </w:r>
      <w:bookmarkEnd w:id="32"/>
      <w:r w:rsidR="00CF6711" w:rsidRPr="00020115">
        <w:t>Conclusões</w:t>
      </w:r>
      <w:r w:rsidRPr="00020115">
        <w:t>]</w:t>
      </w:r>
      <w:bookmarkEnd w:id="33"/>
    </w:p>
    <w:p w14:paraId="04A26C0B" w14:textId="77777777" w:rsidR="002236CE" w:rsidRPr="00020115" w:rsidRDefault="002236CE" w:rsidP="004B3C31">
      <w:pPr>
        <w:pStyle w:val="NormalText"/>
        <w:rPr>
          <w:color w:val="000000"/>
          <w:lang w:eastAsia="pt-PT"/>
        </w:rPr>
      </w:pPr>
      <w:r w:rsidRPr="00020115">
        <w:t>[</w:t>
      </w:r>
      <w:r w:rsidR="00CF6711" w:rsidRPr="00020115">
        <w:t>Adicione conteúdo para responder as seguintes questões. Qual é o resumo do projeto (problema e solução)? Qual é o resumo do</w:t>
      </w:r>
      <w:r w:rsidR="00DC28CC">
        <w:t>s</w:t>
      </w:r>
      <w:r w:rsidR="00CF6711" w:rsidRPr="00020115">
        <w:t xml:space="preserve"> </w:t>
      </w:r>
      <w:r w:rsidR="00047FB1">
        <w:t xml:space="preserve">testes e </w:t>
      </w:r>
      <w:r w:rsidR="00CF6711" w:rsidRPr="00020115">
        <w:t>resultado</w:t>
      </w:r>
      <w:r w:rsidR="00DC28CC">
        <w:t>s</w:t>
      </w:r>
      <w:r w:rsidR="00CF6711" w:rsidRPr="00020115">
        <w:t>? Qual é a contribuição do projeto para o estado da arte? Quais são as sugestões para a melhoria do projeto e trabalho futuro?</w:t>
      </w:r>
      <w:r w:rsidRPr="00020115">
        <w:rPr>
          <w:color w:val="000000"/>
          <w:lang w:eastAsia="pt-PT"/>
        </w:rPr>
        <w:t>]</w:t>
      </w:r>
    </w:p>
    <w:p w14:paraId="66178403" w14:textId="77777777" w:rsidR="002236CE" w:rsidRPr="00020115" w:rsidRDefault="002236CE" w:rsidP="00822722">
      <w:pPr>
        <w:pStyle w:val="NormalText"/>
      </w:pPr>
    </w:p>
    <w:p w14:paraId="2F3052C3" w14:textId="77777777" w:rsidR="00822722" w:rsidRPr="00020115" w:rsidRDefault="00822722" w:rsidP="00822722">
      <w:pPr>
        <w:pStyle w:val="NormalText"/>
      </w:pPr>
    </w:p>
    <w:p w14:paraId="6BE3DD5A" w14:textId="77777777" w:rsidR="003D0BA6" w:rsidRPr="00020115" w:rsidRDefault="003D0BA6" w:rsidP="003D0BA6">
      <w:pPr>
        <w:pStyle w:val="NormalText"/>
      </w:pPr>
    </w:p>
    <w:p w14:paraId="1FAFAFB9" w14:textId="77777777" w:rsidR="003D4515" w:rsidRPr="00020115" w:rsidRDefault="003D4515" w:rsidP="003F47C3">
      <w:pPr>
        <w:pStyle w:val="NormalText"/>
      </w:pPr>
    </w:p>
    <w:p w14:paraId="31F50095" w14:textId="77777777" w:rsidR="009D36D7" w:rsidRPr="00020115" w:rsidRDefault="009D36D7" w:rsidP="003F47C3">
      <w:pPr>
        <w:pStyle w:val="NormalText"/>
        <w:sectPr w:rsidR="009D36D7" w:rsidRPr="00020115" w:rsidSect="00E135CF">
          <w:headerReference w:type="default" r:id="rId24"/>
          <w:pgSz w:w="11907" w:h="16840" w:code="9"/>
          <w:pgMar w:top="1701" w:right="1701" w:bottom="1701" w:left="1701" w:header="0" w:footer="0" w:gutter="0"/>
          <w:cols w:space="720"/>
        </w:sectPr>
      </w:pPr>
    </w:p>
    <w:p w14:paraId="1F242CB2" w14:textId="77777777" w:rsidR="00AC367D" w:rsidRPr="00020115" w:rsidRDefault="00AC367D" w:rsidP="00CD1B8A">
      <w:pPr>
        <w:pStyle w:val="Ttulo1"/>
        <w:numPr>
          <w:ilvl w:val="0"/>
          <w:numId w:val="0"/>
        </w:numPr>
        <w:ind w:left="1134"/>
      </w:pPr>
      <w:bookmarkStart w:id="34" w:name="_Ref245479962"/>
      <w:bookmarkStart w:id="35" w:name="_Toc9635536"/>
      <w:r w:rsidRPr="00020115">
        <w:lastRenderedPageBreak/>
        <w:t>[</w:t>
      </w:r>
      <w:r w:rsidR="00CF6711" w:rsidRPr="00020115">
        <w:t>Bibliografia</w:t>
      </w:r>
      <w:r w:rsidRPr="00020115">
        <w:t>]</w:t>
      </w:r>
      <w:bookmarkEnd w:id="34"/>
      <w:bookmarkEnd w:id="35"/>
    </w:p>
    <w:p w14:paraId="49D376F7" w14:textId="77777777" w:rsidR="00CF6711" w:rsidRDefault="007A045C" w:rsidP="00454568">
      <w:pPr>
        <w:pStyle w:val="NormalText"/>
      </w:pPr>
      <w:r w:rsidRPr="00020115">
        <w:t>[</w:t>
      </w:r>
      <w:r w:rsidR="00CF6711" w:rsidRPr="00020115">
        <w:t xml:space="preserve">Liste </w:t>
      </w:r>
      <w:r w:rsidR="00686552">
        <w:t xml:space="preserve">as </w:t>
      </w:r>
      <w:r w:rsidR="00CF6711" w:rsidRPr="00020115">
        <w:t xml:space="preserve">referências bibliográficas </w:t>
      </w:r>
      <w:r w:rsidR="00686552">
        <w:t xml:space="preserve">usadas </w:t>
      </w:r>
      <w:r w:rsidR="00CF6711" w:rsidRPr="00020115">
        <w:t xml:space="preserve">por ordem alfabética do último nome do primeiro autor. Evite referências bibliográficas de material que não passou por um processo adequado de revisão pela comunidade científica. </w:t>
      </w:r>
    </w:p>
    <w:p w14:paraId="5087B473" w14:textId="77777777" w:rsidR="0061016A" w:rsidRPr="00020115" w:rsidRDefault="0061016A" w:rsidP="0061016A">
      <w:pPr>
        <w:pStyle w:val="NormalText"/>
      </w:pPr>
      <w:r>
        <w:t>É de esperar que um relatório de projeto/estágio de Mestrado contenham algumas dezenas de referências bibliográficas. As p</w:t>
      </w:r>
      <w:r w:rsidR="00ED24C2" w:rsidRPr="0061016A">
        <w:t>rincipais situações em que se deve u</w:t>
      </w:r>
      <w:r>
        <w:t xml:space="preserve">sar referências bibliográficas são as seguintes. </w:t>
      </w:r>
      <w:r w:rsidR="00ED24C2" w:rsidRPr="0061016A">
        <w:t xml:space="preserve">Quando fazemos referência a trabalhos de outros autores (outros artigos, relatórios, livros, </w:t>
      </w:r>
      <w:proofErr w:type="spellStart"/>
      <w:r w:rsidR="00ED24C2" w:rsidRPr="0061016A">
        <w:t>etc</w:t>
      </w:r>
      <w:proofErr w:type="spellEnd"/>
      <w:r w:rsidR="00ED24C2" w:rsidRPr="0061016A">
        <w:t>).</w:t>
      </w:r>
      <w:r>
        <w:t xml:space="preserve"> </w:t>
      </w:r>
      <w:r w:rsidR="00ED24C2" w:rsidRPr="0061016A">
        <w:t xml:space="preserve">Quando assinalamos algo ou manifestamos opiniões que são da autoria de outros (teorias, conclusões, estudos, dados, figuras, tabelas, </w:t>
      </w:r>
      <w:proofErr w:type="spellStart"/>
      <w:r w:rsidR="00ED24C2" w:rsidRPr="0061016A">
        <w:t>etc</w:t>
      </w:r>
      <w:proofErr w:type="spellEnd"/>
      <w:r w:rsidR="00ED24C2" w:rsidRPr="0061016A">
        <w:t xml:space="preserve">). Quando pretendemos indicar informação técnica suplementar (fichas técnicas de hardware, manuais de </w:t>
      </w:r>
      <w:proofErr w:type="spellStart"/>
      <w:r w:rsidR="00ED24C2" w:rsidRPr="0061016A">
        <w:t>APIs</w:t>
      </w:r>
      <w:proofErr w:type="spellEnd"/>
      <w:r w:rsidR="00ED24C2" w:rsidRPr="0061016A">
        <w:t xml:space="preserve">, </w:t>
      </w:r>
      <w:proofErr w:type="spellStart"/>
      <w:r w:rsidR="00ED24C2" w:rsidRPr="0061016A">
        <w:t>etc</w:t>
      </w:r>
      <w:proofErr w:type="spellEnd"/>
      <w:r w:rsidR="00ED24C2" w:rsidRPr="0061016A">
        <w:t>).</w:t>
      </w:r>
    </w:p>
    <w:p w14:paraId="01228E00" w14:textId="77777777" w:rsidR="00B26E2C" w:rsidRPr="00020115" w:rsidRDefault="00CF6711" w:rsidP="00454568">
      <w:pPr>
        <w:pStyle w:val="NormalText"/>
      </w:pPr>
      <w:r w:rsidRPr="00020115">
        <w:t>A lista a seguir apresenta exemplos da formatação a usar para diferentes tipos de material bibliográfico.]</w:t>
      </w:r>
    </w:p>
    <w:p w14:paraId="25AE50E5" w14:textId="77777777" w:rsidR="00B26E2C" w:rsidRPr="00020115" w:rsidRDefault="00B26E2C" w:rsidP="00B26E2C">
      <w:pPr>
        <w:rPr>
          <w:lang w:val="pt-PT"/>
        </w:rPr>
      </w:pPr>
    </w:p>
    <w:tbl>
      <w:tblPr>
        <w:tblStyle w:val="TabelacomGrelh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97"/>
      </w:tblGrid>
      <w:tr w:rsidR="00307377" w:rsidRPr="00020115" w14:paraId="712C4E56" w14:textId="77777777" w:rsidTr="007517EE">
        <w:tc>
          <w:tcPr>
            <w:tcW w:w="8789" w:type="dxa"/>
          </w:tcPr>
          <w:p w14:paraId="2B623231" w14:textId="77777777" w:rsidR="00307377" w:rsidRPr="00020115" w:rsidRDefault="00CF6711" w:rsidP="00DA733E">
            <w:pPr>
              <w:pStyle w:val="NormalText"/>
              <w:spacing w:after="120" w:line="240" w:lineRule="auto"/>
              <w:ind w:left="720" w:hanging="720"/>
            </w:pPr>
            <w:r w:rsidRPr="00020115">
              <w:t>Arroja, L., Oliveira, G. e</w:t>
            </w:r>
            <w:r w:rsidR="00307377" w:rsidRPr="00020115">
              <w:t xml:space="preserve"> Capela, I. (1999), “Contribuição para a descontaminação de solos – Metodologias de implementação”, </w:t>
            </w:r>
            <w:proofErr w:type="spellStart"/>
            <w:r w:rsidR="00307377" w:rsidRPr="00020115">
              <w:t>Actas</w:t>
            </w:r>
            <w:proofErr w:type="spellEnd"/>
            <w:r w:rsidR="00307377" w:rsidRPr="00020115">
              <w:t xml:space="preserve"> da 6ª Conferência Nacional sobre a Qualidade do Ambiente. Centro de Congressos da AIP, Lisboa. 2º Volume. pp. 607-616.</w:t>
            </w:r>
          </w:p>
        </w:tc>
      </w:tr>
      <w:tr w:rsidR="00307377" w:rsidRPr="00256B79" w14:paraId="0EDA292A" w14:textId="77777777" w:rsidTr="00CD1B8A">
        <w:tc>
          <w:tcPr>
            <w:tcW w:w="8789" w:type="dxa"/>
          </w:tcPr>
          <w:p w14:paraId="4BC63B34" w14:textId="77777777" w:rsidR="00307377" w:rsidRPr="00020115" w:rsidRDefault="00307377" w:rsidP="00CD1B8A">
            <w:pPr>
              <w:pStyle w:val="NormalText"/>
              <w:spacing w:after="120" w:line="240" w:lineRule="auto"/>
              <w:ind w:left="720" w:hanging="720"/>
            </w:pPr>
            <w:proofErr w:type="spellStart"/>
            <w:r w:rsidRPr="00020115">
              <w:t>Broome</w:t>
            </w:r>
            <w:proofErr w:type="spellEnd"/>
            <w:r w:rsidRPr="00020115">
              <w:t>, J. (2007), “Tomar uma de</w:t>
            </w:r>
            <w:r w:rsidR="00D9219A" w:rsidRPr="00020115">
              <w:t>cisão através do raciocínio”, In</w:t>
            </w:r>
            <w:r w:rsidRPr="00020115">
              <w:t xml:space="preserve">: Antunes, C.H e Dias, L.C. (eds.), Decisão </w:t>
            </w:r>
            <w:proofErr w:type="spellStart"/>
            <w:r w:rsidRPr="00020115">
              <w:t>Perspectivas</w:t>
            </w:r>
            <w:proofErr w:type="spellEnd"/>
            <w:r w:rsidRPr="00020115">
              <w:t xml:space="preserve"> Interdisciplinares, Imprensa da Universidade de Coimbra, 219-240.</w:t>
            </w:r>
          </w:p>
        </w:tc>
      </w:tr>
      <w:tr w:rsidR="00307377" w:rsidRPr="00020115" w14:paraId="11CE666E" w14:textId="77777777" w:rsidTr="007517EE">
        <w:tc>
          <w:tcPr>
            <w:tcW w:w="8789" w:type="dxa"/>
          </w:tcPr>
          <w:p w14:paraId="6269D99E" w14:textId="77777777" w:rsidR="00307377" w:rsidRPr="002B3DFC" w:rsidRDefault="00CF6711" w:rsidP="00DA733E">
            <w:pPr>
              <w:pStyle w:val="NormalText"/>
              <w:spacing w:after="120" w:line="240" w:lineRule="auto"/>
              <w:ind w:left="720" w:hanging="720"/>
              <w:rPr>
                <w:lang w:val="en-US"/>
              </w:rPr>
            </w:pPr>
            <w:r w:rsidRPr="002B3DFC">
              <w:rPr>
                <w:lang w:val="en-US"/>
              </w:rPr>
              <w:t>Champ, D.R. e</w:t>
            </w:r>
            <w:r w:rsidR="00307377" w:rsidRPr="002B3DFC">
              <w:rPr>
                <w:lang w:val="en-US"/>
              </w:rPr>
              <w:t xml:space="preserve"> Schroeter, J. (1988), “Bacterial transport in fractured rock”, In: Olsen, B.H. &amp; Jenkins, D. (eds.). Proceedings of the International Conference on Water and Wastewater Microbiology, Newport Beach, USA, 8-11 February 1988. </w:t>
            </w:r>
            <w:proofErr w:type="gramStart"/>
            <w:r w:rsidR="00307377" w:rsidRPr="002B3DFC">
              <w:rPr>
                <w:lang w:val="en-US"/>
              </w:rPr>
              <w:t>pp. 81</w:t>
            </w:r>
            <w:proofErr w:type="gramEnd"/>
            <w:r w:rsidR="00307377" w:rsidRPr="002B3DFC">
              <w:rPr>
                <w:lang w:val="en-US"/>
              </w:rPr>
              <w:t>-87.</w:t>
            </w:r>
          </w:p>
        </w:tc>
      </w:tr>
      <w:tr w:rsidR="00307377" w:rsidRPr="00020115" w14:paraId="42DF42E6" w14:textId="77777777" w:rsidTr="007517EE">
        <w:tc>
          <w:tcPr>
            <w:tcW w:w="8789" w:type="dxa"/>
          </w:tcPr>
          <w:p w14:paraId="363C503F" w14:textId="77777777" w:rsidR="00307377" w:rsidRPr="002B3DFC" w:rsidRDefault="00307377" w:rsidP="0001194D">
            <w:pPr>
              <w:pStyle w:val="NormalText"/>
              <w:spacing w:after="120" w:line="240" w:lineRule="auto"/>
              <w:ind w:left="720" w:hanging="720"/>
              <w:rPr>
                <w:lang w:val="en-US"/>
              </w:rPr>
            </w:pPr>
            <w:r w:rsidRPr="002B3DFC">
              <w:rPr>
                <w:lang w:val="en-US"/>
              </w:rPr>
              <w:t>Chou, L</w:t>
            </w:r>
            <w:r w:rsidR="00D9219A" w:rsidRPr="002B3DFC">
              <w:rPr>
                <w:lang w:val="en-US"/>
              </w:rPr>
              <w:t>.,</w:t>
            </w:r>
            <w:r w:rsidR="00CF6711" w:rsidRPr="002B3DFC">
              <w:rPr>
                <w:lang w:val="en-US"/>
              </w:rPr>
              <w:t xml:space="preserve"> McClintock, R., Moretti, F. e</w:t>
            </w:r>
            <w:r w:rsidRPr="002B3DFC">
              <w:rPr>
                <w:lang w:val="en-US"/>
              </w:rPr>
              <w:t xml:space="preserve"> Nix, D.H. (1993), “Technology and education: New wine in new bottles – Choosing pasts and imagining educational futures”, </w:t>
            </w:r>
            <w:proofErr w:type="spellStart"/>
            <w:r w:rsidRPr="002B3DFC">
              <w:rPr>
                <w:lang w:val="en-US"/>
              </w:rPr>
              <w:t>Acedido</w:t>
            </w:r>
            <w:proofErr w:type="spellEnd"/>
            <w:r w:rsidRPr="002B3DFC">
              <w:rPr>
                <w:lang w:val="en-US"/>
              </w:rPr>
              <w:t xml:space="preserve"> </w:t>
            </w:r>
            <w:proofErr w:type="spellStart"/>
            <w:r w:rsidRPr="002B3DFC">
              <w:rPr>
                <w:lang w:val="en-US"/>
              </w:rPr>
              <w:t>em</w:t>
            </w:r>
            <w:proofErr w:type="spellEnd"/>
            <w:r w:rsidRPr="002B3DFC">
              <w:rPr>
                <w:lang w:val="en-US"/>
              </w:rPr>
              <w:t xml:space="preserve"> 24 de Agosto de 2000, no Web site da: Columbia University, Institute for Learning Technologies: </w:t>
            </w:r>
            <w:hyperlink r:id="rId25" w:history="1">
              <w:r w:rsidRPr="002B3DFC">
                <w:rPr>
                  <w:rStyle w:val="Hiperligao"/>
                  <w:lang w:val="en-US"/>
                </w:rPr>
                <w:t>http://www.ilt.columbia.edu/publications/papers/newwine1.html</w:t>
              </w:r>
            </w:hyperlink>
            <w:r w:rsidRPr="002B3DFC">
              <w:rPr>
                <w:lang w:val="en-US"/>
              </w:rPr>
              <w:t>.</w:t>
            </w:r>
          </w:p>
        </w:tc>
      </w:tr>
      <w:tr w:rsidR="00307377" w:rsidRPr="00020115" w14:paraId="147C91AF" w14:textId="77777777" w:rsidTr="007517EE">
        <w:tc>
          <w:tcPr>
            <w:tcW w:w="8789" w:type="dxa"/>
          </w:tcPr>
          <w:p w14:paraId="0A164C5F" w14:textId="77777777" w:rsidR="00307377" w:rsidRPr="002B3DFC" w:rsidRDefault="00307377" w:rsidP="00DA733E">
            <w:pPr>
              <w:pStyle w:val="NormalText"/>
              <w:spacing w:after="120" w:line="240" w:lineRule="auto"/>
              <w:ind w:left="720" w:hanging="720"/>
              <w:rPr>
                <w:lang w:val="en-US"/>
              </w:rPr>
            </w:pPr>
            <w:r w:rsidRPr="002B3DFC">
              <w:rPr>
                <w:lang w:val="en-US"/>
              </w:rPr>
              <w:t>Fleischmann, B. (1990), “The discrete lot-sizing and scheduling problem”, European Journal of Operational Research, 44, 337-348.</w:t>
            </w:r>
          </w:p>
        </w:tc>
      </w:tr>
      <w:tr w:rsidR="00307377" w:rsidRPr="00B852BA" w14:paraId="7EA2AF35" w14:textId="77777777" w:rsidTr="007517EE">
        <w:tc>
          <w:tcPr>
            <w:tcW w:w="8789" w:type="dxa"/>
          </w:tcPr>
          <w:p w14:paraId="09EDB0C2" w14:textId="77777777" w:rsidR="00307377" w:rsidRPr="00020115" w:rsidRDefault="00307377" w:rsidP="00DA733E">
            <w:pPr>
              <w:pStyle w:val="NormalText"/>
              <w:spacing w:after="120" w:line="240" w:lineRule="auto"/>
              <w:ind w:left="720" w:hanging="720"/>
            </w:pPr>
            <w:r w:rsidRPr="002B3DFC">
              <w:rPr>
                <w:lang w:val="en-US"/>
              </w:rPr>
              <w:t xml:space="preserve">Fredrickson, B.L. (2000, 7 de </w:t>
            </w:r>
            <w:proofErr w:type="spellStart"/>
            <w:r w:rsidRPr="002B3DFC">
              <w:rPr>
                <w:lang w:val="en-US"/>
              </w:rPr>
              <w:t>Março</w:t>
            </w:r>
            <w:proofErr w:type="spellEnd"/>
            <w:r w:rsidRPr="002B3DFC">
              <w:rPr>
                <w:lang w:val="en-US"/>
              </w:rPr>
              <w:t xml:space="preserve">), “Cultivating positive emotions to optimize health and well-being. </w:t>
            </w:r>
            <w:proofErr w:type="spellStart"/>
            <w:r w:rsidRPr="00020115">
              <w:t>Prevention</w:t>
            </w:r>
            <w:proofErr w:type="spellEnd"/>
            <w:r w:rsidRPr="00020115">
              <w:t xml:space="preserve"> &amp; </w:t>
            </w:r>
            <w:proofErr w:type="spellStart"/>
            <w:r w:rsidRPr="00020115">
              <w:t>Treatment</w:t>
            </w:r>
            <w:proofErr w:type="spellEnd"/>
            <w:r w:rsidRPr="00020115">
              <w:t xml:space="preserve">”, 3, </w:t>
            </w:r>
            <w:proofErr w:type="spellStart"/>
            <w:r w:rsidRPr="00020115">
              <w:t>Article</w:t>
            </w:r>
            <w:proofErr w:type="spellEnd"/>
            <w:r w:rsidRPr="00020115">
              <w:t xml:space="preserve"> 0001a. Acedido a 20 de </w:t>
            </w:r>
            <w:proofErr w:type="gramStart"/>
            <w:r w:rsidRPr="00020115">
              <w:t>Novembro</w:t>
            </w:r>
            <w:proofErr w:type="gramEnd"/>
            <w:r w:rsidRPr="00020115">
              <w:t xml:space="preserve"> 2000, em: </w:t>
            </w:r>
            <w:hyperlink r:id="rId26" w:history="1">
              <w:r w:rsidRPr="00020115">
                <w:rPr>
                  <w:rStyle w:val="Hiperligao"/>
                </w:rPr>
                <w:t>http://journals.apa.org/prevention/volume3/pre0030001a.html</w:t>
              </w:r>
            </w:hyperlink>
            <w:r w:rsidRPr="00020115">
              <w:t>.</w:t>
            </w:r>
          </w:p>
        </w:tc>
      </w:tr>
      <w:tr w:rsidR="00307377" w:rsidRPr="00020115" w14:paraId="2435534B" w14:textId="77777777" w:rsidTr="007517EE">
        <w:tc>
          <w:tcPr>
            <w:tcW w:w="8789" w:type="dxa"/>
          </w:tcPr>
          <w:p w14:paraId="42286EF4" w14:textId="77777777" w:rsidR="00307377" w:rsidRPr="002B3DFC" w:rsidRDefault="00D9219A" w:rsidP="00CF6711">
            <w:pPr>
              <w:pStyle w:val="NormalText"/>
              <w:spacing w:after="120" w:line="240" w:lineRule="auto"/>
              <w:ind w:left="720" w:hanging="720"/>
              <w:rPr>
                <w:lang w:val="en-US"/>
              </w:rPr>
            </w:pPr>
            <w:r w:rsidRPr="002B3DFC">
              <w:rPr>
                <w:lang w:val="en-US"/>
              </w:rPr>
              <w:t xml:space="preserve">Hillier, F.S. </w:t>
            </w:r>
            <w:r w:rsidR="00CF6711" w:rsidRPr="002B3DFC">
              <w:rPr>
                <w:lang w:val="en-US"/>
              </w:rPr>
              <w:t>e</w:t>
            </w:r>
            <w:r w:rsidR="00307377" w:rsidRPr="002B3DFC">
              <w:rPr>
                <w:lang w:val="en-US"/>
              </w:rPr>
              <w:t xml:space="preserve"> Lieberman, G.J. (2001), “Introduction to operations research”, 7ª Ed., Mc Graw Hill.</w:t>
            </w:r>
          </w:p>
        </w:tc>
      </w:tr>
      <w:tr w:rsidR="00307377" w:rsidRPr="00020115" w14:paraId="3E544FB1" w14:textId="77777777" w:rsidTr="007517EE">
        <w:tc>
          <w:tcPr>
            <w:tcW w:w="8789" w:type="dxa"/>
          </w:tcPr>
          <w:p w14:paraId="2CC9371E" w14:textId="77777777" w:rsidR="00307377" w:rsidRPr="00020115" w:rsidRDefault="00307377" w:rsidP="00DA733E">
            <w:pPr>
              <w:pStyle w:val="NormalText"/>
              <w:spacing w:after="120" w:line="240" w:lineRule="auto"/>
              <w:ind w:left="720" w:hanging="720"/>
            </w:pPr>
            <w:r w:rsidRPr="00020115">
              <w:t>Horta-Monteiro, M.C.S.M. (1994), “Utilização de Água Residual Urbana na Cultura de Azevém (</w:t>
            </w:r>
            <w:proofErr w:type="spellStart"/>
            <w:r w:rsidRPr="00020115">
              <w:t>Lolium</w:t>
            </w:r>
            <w:proofErr w:type="spellEnd"/>
            <w:r w:rsidRPr="00020115">
              <w:t xml:space="preserve"> </w:t>
            </w:r>
            <w:proofErr w:type="spellStart"/>
            <w:r w:rsidRPr="00020115">
              <w:t>multiflorum</w:t>
            </w:r>
            <w:proofErr w:type="spellEnd"/>
            <w:r w:rsidRPr="00020115">
              <w:t xml:space="preserve"> Lam.)”. Tese de Mestrado em Nutrição Vegetal, Fertilidade do Solo e Fertilização. Instituto Superior de Agronomia - Universidade Técnica de Lisboa, Lisboa.</w:t>
            </w:r>
          </w:p>
        </w:tc>
      </w:tr>
      <w:tr w:rsidR="00307377" w:rsidRPr="00256B79" w14:paraId="70057F2C" w14:textId="77777777" w:rsidTr="007517EE">
        <w:tc>
          <w:tcPr>
            <w:tcW w:w="8789" w:type="dxa"/>
          </w:tcPr>
          <w:p w14:paraId="43821251" w14:textId="77777777" w:rsidR="00307377" w:rsidRPr="00020115" w:rsidRDefault="00307377" w:rsidP="00DA733E">
            <w:pPr>
              <w:pStyle w:val="NormalText"/>
              <w:spacing w:after="120" w:line="240" w:lineRule="auto"/>
              <w:ind w:left="720" w:hanging="720"/>
            </w:pPr>
            <w:r w:rsidRPr="00020115">
              <w:lastRenderedPageBreak/>
              <w:t xml:space="preserve">Instituto Nacional de Estatística (2003), “Índices de Preços na Produção Industrial”. Acedido em 24 de </w:t>
            </w:r>
            <w:proofErr w:type="gramStart"/>
            <w:r w:rsidRPr="00020115">
              <w:t>Novembro</w:t>
            </w:r>
            <w:proofErr w:type="gramEnd"/>
            <w:r w:rsidRPr="00020115">
              <w:t xml:space="preserve"> de 2003, em: </w:t>
            </w:r>
            <w:hyperlink r:id="rId27" w:history="1">
              <w:r w:rsidRPr="00020115">
                <w:rPr>
                  <w:rStyle w:val="Hiperligao"/>
                </w:rPr>
                <w:t>http://www.ine.pt</w:t>
              </w:r>
            </w:hyperlink>
            <w:r w:rsidRPr="00020115">
              <w:t>.</w:t>
            </w:r>
          </w:p>
        </w:tc>
      </w:tr>
      <w:tr w:rsidR="00307377" w:rsidRPr="00256B79" w14:paraId="1910493A" w14:textId="77777777" w:rsidTr="007517EE">
        <w:tc>
          <w:tcPr>
            <w:tcW w:w="8789" w:type="dxa"/>
          </w:tcPr>
          <w:p w14:paraId="1DEC9B58" w14:textId="77777777" w:rsidR="00307377" w:rsidRPr="00020115" w:rsidRDefault="00307377" w:rsidP="00DA733E">
            <w:pPr>
              <w:pStyle w:val="NormalText"/>
              <w:spacing w:after="120" w:line="240" w:lineRule="auto"/>
              <w:ind w:left="720" w:hanging="720"/>
            </w:pPr>
            <w:proofErr w:type="spellStart"/>
            <w:r w:rsidRPr="002B3DFC">
              <w:rPr>
                <w:lang w:val="en-US"/>
              </w:rPr>
              <w:t>Lowara</w:t>
            </w:r>
            <w:proofErr w:type="spellEnd"/>
            <w:r w:rsidRPr="002B3DFC">
              <w:rPr>
                <w:lang w:val="en-US"/>
              </w:rPr>
              <w:t xml:space="preserve"> (2003), “BG Series – Self-priming centrifugal pumps”. </w:t>
            </w:r>
            <w:r w:rsidRPr="00020115">
              <w:t xml:space="preserve">Acedido em 24 de </w:t>
            </w:r>
            <w:proofErr w:type="gramStart"/>
            <w:r w:rsidRPr="00020115">
              <w:t>Novembro</w:t>
            </w:r>
            <w:proofErr w:type="gramEnd"/>
            <w:r w:rsidRPr="00020115">
              <w:t xml:space="preserve"> de 2003, em: </w:t>
            </w:r>
            <w:hyperlink r:id="rId28" w:history="1">
              <w:r w:rsidRPr="00020115">
                <w:rPr>
                  <w:rStyle w:val="Hiperligao"/>
                </w:rPr>
                <w:t>http://www.lowara.com</w:t>
              </w:r>
            </w:hyperlink>
            <w:r w:rsidRPr="00020115">
              <w:t>.</w:t>
            </w:r>
          </w:p>
        </w:tc>
      </w:tr>
      <w:tr w:rsidR="00307377" w:rsidRPr="00256B79" w14:paraId="49761125" w14:textId="77777777" w:rsidTr="007517EE">
        <w:tc>
          <w:tcPr>
            <w:tcW w:w="8789" w:type="dxa"/>
          </w:tcPr>
          <w:p w14:paraId="20D5E9C6" w14:textId="77777777" w:rsidR="00307377" w:rsidRPr="00020115" w:rsidRDefault="00307377" w:rsidP="00DA733E">
            <w:pPr>
              <w:pStyle w:val="NormalText"/>
              <w:spacing w:after="120" w:line="240" w:lineRule="auto"/>
              <w:ind w:left="720" w:hanging="720"/>
            </w:pPr>
            <w:r w:rsidRPr="00020115">
              <w:t xml:space="preserve">NP 405-1 (1994). “Norma Portuguesa para referências bibliográficas: Documentos impressos”. Instituto Português da Qualidade, Ministério da </w:t>
            </w:r>
            <w:proofErr w:type="gramStart"/>
            <w:r w:rsidRPr="00020115">
              <w:t>Industria</w:t>
            </w:r>
            <w:proofErr w:type="gramEnd"/>
            <w:r w:rsidRPr="00020115">
              <w:t xml:space="preserve"> e Energia. Lisboa.</w:t>
            </w:r>
          </w:p>
        </w:tc>
      </w:tr>
      <w:tr w:rsidR="00307377" w:rsidRPr="00256B79" w14:paraId="31191BF2" w14:textId="77777777" w:rsidTr="007517EE">
        <w:tc>
          <w:tcPr>
            <w:tcW w:w="8789" w:type="dxa"/>
          </w:tcPr>
          <w:p w14:paraId="517C8578" w14:textId="77777777" w:rsidR="00307377" w:rsidRPr="00020115" w:rsidRDefault="00307377" w:rsidP="00DA733E">
            <w:pPr>
              <w:pStyle w:val="NormalText"/>
              <w:spacing w:after="120" w:line="240" w:lineRule="auto"/>
              <w:ind w:left="720" w:hanging="720"/>
            </w:pPr>
            <w:r w:rsidRPr="00020115">
              <w:t>Oliveira, M.C. (2005). “Algoritmos e Estratégias de Gestão do Problema de Contacto com Atrito em Grandes Deformações. Aplicação à Estampagem de Chapas Metálicas”. Tese de Doutoramento em Engenharia Mecânica na especialidade de Tecnologia da Produção, Departamento de Engenharia Mecânica, Faculdade de Ciências e Tecnologia, Universidade de Coimbra, Coimbra.</w:t>
            </w:r>
          </w:p>
        </w:tc>
      </w:tr>
      <w:tr w:rsidR="00307377" w:rsidRPr="00020115" w14:paraId="7D42C454" w14:textId="77777777" w:rsidTr="007517EE">
        <w:tc>
          <w:tcPr>
            <w:tcW w:w="8789" w:type="dxa"/>
          </w:tcPr>
          <w:p w14:paraId="2B51D41A" w14:textId="77777777" w:rsidR="00307377" w:rsidRPr="002B3DFC" w:rsidRDefault="00307377" w:rsidP="00D9219A">
            <w:pPr>
              <w:pStyle w:val="NormalText"/>
              <w:spacing w:after="120" w:line="240" w:lineRule="auto"/>
              <w:ind w:left="720" w:hanging="720"/>
              <w:rPr>
                <w:lang w:val="en-US"/>
              </w:rPr>
            </w:pPr>
            <w:proofErr w:type="spellStart"/>
            <w:r w:rsidRPr="002B3DFC">
              <w:rPr>
                <w:lang w:val="en-US"/>
              </w:rPr>
              <w:t>Pattloch</w:t>
            </w:r>
            <w:proofErr w:type="spellEnd"/>
            <w:r w:rsidRPr="002B3DFC">
              <w:rPr>
                <w:lang w:val="en-US"/>
              </w:rPr>
              <w:t xml:space="preserve">, M., Schmidt, G., </w:t>
            </w:r>
            <w:proofErr w:type="spellStart"/>
            <w:r w:rsidRPr="002B3DFC">
              <w:rPr>
                <w:lang w:val="en-US"/>
              </w:rPr>
              <w:t>Kovaliov</w:t>
            </w:r>
            <w:proofErr w:type="spellEnd"/>
            <w:r w:rsidRPr="002B3DFC">
              <w:rPr>
                <w:lang w:val="en-US"/>
              </w:rPr>
              <w:t xml:space="preserve"> </w:t>
            </w:r>
            <w:r w:rsidR="00D9219A" w:rsidRPr="002B3DFC">
              <w:rPr>
                <w:lang w:val="en-US"/>
              </w:rPr>
              <w:t>and</w:t>
            </w:r>
            <w:r w:rsidRPr="002B3DFC">
              <w:rPr>
                <w:lang w:val="en-US"/>
              </w:rPr>
              <w:t xml:space="preserve"> M.Y. (2001), “Heuristic algorithms for lot size scheduling with application in the tobacco industry”, Computers &amp; Industrial Engineering, 39, 235-253.</w:t>
            </w:r>
          </w:p>
        </w:tc>
      </w:tr>
      <w:tr w:rsidR="00307377" w:rsidRPr="00020115" w14:paraId="21BD90A9" w14:textId="77777777" w:rsidTr="007517EE">
        <w:tc>
          <w:tcPr>
            <w:tcW w:w="8789" w:type="dxa"/>
          </w:tcPr>
          <w:p w14:paraId="0572D762" w14:textId="77777777" w:rsidR="00307377" w:rsidRPr="00020115" w:rsidRDefault="00307377" w:rsidP="00DA733E">
            <w:pPr>
              <w:pStyle w:val="NormalText"/>
              <w:spacing w:after="120" w:line="240" w:lineRule="auto"/>
              <w:ind w:left="720" w:hanging="720"/>
            </w:pPr>
            <w:r w:rsidRPr="00020115">
              <w:t xml:space="preserve">Portaria nº 809/90 de 10 de </w:t>
            </w:r>
            <w:proofErr w:type="gramStart"/>
            <w:r w:rsidRPr="00020115">
              <w:t>Setembro</w:t>
            </w:r>
            <w:proofErr w:type="gramEnd"/>
            <w:r w:rsidRPr="00020115">
              <w:t>. “Diário da República nº 209/90 - I Série”. Ministério da Agricultura, Pescas e Alimentação, da Saúde e do Ambiente e Recursos Naturais. Lisboa.</w:t>
            </w:r>
          </w:p>
        </w:tc>
      </w:tr>
      <w:tr w:rsidR="00307377" w:rsidRPr="00020115" w14:paraId="02D3E377" w14:textId="77777777" w:rsidTr="007517EE">
        <w:tc>
          <w:tcPr>
            <w:tcW w:w="8789" w:type="dxa"/>
          </w:tcPr>
          <w:p w14:paraId="006376DE" w14:textId="77777777" w:rsidR="00307377" w:rsidRPr="00020115" w:rsidRDefault="00307377" w:rsidP="004B7D1C">
            <w:pPr>
              <w:pStyle w:val="NormalText"/>
              <w:spacing w:after="120" w:line="240" w:lineRule="auto"/>
              <w:ind w:left="720" w:hanging="720"/>
            </w:pPr>
            <w:r w:rsidRPr="002B3DFC">
              <w:rPr>
                <w:lang w:val="en-US"/>
              </w:rPr>
              <w:t xml:space="preserve">Silko, L.M. (1991), “The man to send rain clouds”, In: W. Brown e A. Ling (eds.), Imagining America: Stories from the </w:t>
            </w:r>
            <w:r w:rsidR="004B7D1C" w:rsidRPr="002B3DFC">
              <w:rPr>
                <w:lang w:val="en-US"/>
              </w:rPr>
              <w:t>P</w:t>
            </w:r>
            <w:r w:rsidRPr="002B3DFC">
              <w:rPr>
                <w:lang w:val="en-US"/>
              </w:rPr>
              <w:t xml:space="preserve">romised </w:t>
            </w:r>
            <w:r w:rsidR="004B7D1C" w:rsidRPr="002B3DFC">
              <w:rPr>
                <w:lang w:val="en-US"/>
              </w:rPr>
              <w:t>L</w:t>
            </w:r>
            <w:r w:rsidRPr="002B3DFC">
              <w:rPr>
                <w:lang w:val="en-US"/>
              </w:rPr>
              <w:t xml:space="preserve">and, </w:t>
            </w:r>
            <w:proofErr w:type="spellStart"/>
            <w:r w:rsidRPr="002B3DFC">
              <w:rPr>
                <w:lang w:val="en-US"/>
              </w:rPr>
              <w:t>Persea</w:t>
            </w:r>
            <w:proofErr w:type="spellEnd"/>
            <w:r w:rsidRPr="002B3DFC">
              <w:rPr>
                <w:lang w:val="en-US"/>
              </w:rPr>
              <w:t xml:space="preserve">. </w:t>
            </w:r>
            <w:r w:rsidRPr="00020115">
              <w:t>New York.</w:t>
            </w:r>
          </w:p>
        </w:tc>
      </w:tr>
      <w:tr w:rsidR="00307377" w:rsidRPr="00020115" w14:paraId="0212FAEA" w14:textId="77777777" w:rsidTr="007517EE">
        <w:tc>
          <w:tcPr>
            <w:tcW w:w="8789" w:type="dxa"/>
          </w:tcPr>
          <w:p w14:paraId="15CA0448" w14:textId="77777777" w:rsidR="00307377" w:rsidRPr="002B3DFC" w:rsidRDefault="00307377" w:rsidP="00DA733E">
            <w:pPr>
              <w:pStyle w:val="NormalText"/>
              <w:spacing w:after="120" w:line="240" w:lineRule="auto"/>
              <w:ind w:left="720" w:hanging="720"/>
              <w:rPr>
                <w:lang w:val="en-US"/>
              </w:rPr>
            </w:pPr>
            <w:proofErr w:type="spellStart"/>
            <w:r w:rsidRPr="002B3DFC">
              <w:rPr>
                <w:lang w:val="en-US"/>
              </w:rPr>
              <w:t>Wiendhal</w:t>
            </w:r>
            <w:proofErr w:type="spellEnd"/>
            <w:r w:rsidRPr="002B3DFC">
              <w:rPr>
                <w:lang w:val="en-US"/>
              </w:rPr>
              <w:t>, H.P. (1995), “Load-oriented manufacturing control”, Springer, Berlin.</w:t>
            </w:r>
          </w:p>
        </w:tc>
      </w:tr>
    </w:tbl>
    <w:p w14:paraId="2D30A283" w14:textId="77777777" w:rsidR="00592159" w:rsidRPr="002B3DFC" w:rsidRDefault="00592159" w:rsidP="00592159">
      <w:pPr>
        <w:pStyle w:val="NormalText"/>
        <w:rPr>
          <w:lang w:val="en-US"/>
        </w:rPr>
      </w:pPr>
    </w:p>
    <w:p w14:paraId="3DD73FF7" w14:textId="77777777" w:rsidR="00AC367D" w:rsidRPr="002B3DFC" w:rsidRDefault="00AC367D" w:rsidP="00DA733E">
      <w:pPr>
        <w:pStyle w:val="NormalText"/>
        <w:rPr>
          <w:lang w:val="en-US"/>
        </w:rPr>
      </w:pPr>
    </w:p>
    <w:p w14:paraId="05BDBAB1" w14:textId="77777777" w:rsidR="00AC367D" w:rsidRPr="002B3DFC" w:rsidRDefault="00AC367D" w:rsidP="00AC367D">
      <w:pPr>
        <w:pStyle w:val="NormalText"/>
        <w:rPr>
          <w:lang w:val="en-US"/>
        </w:rPr>
        <w:sectPr w:rsidR="00AC367D" w:rsidRPr="002B3DFC" w:rsidSect="00E135CF">
          <w:headerReference w:type="default" r:id="rId29"/>
          <w:pgSz w:w="11907" w:h="16840" w:code="9"/>
          <w:pgMar w:top="1701" w:right="1701" w:bottom="1701" w:left="1701" w:header="0" w:footer="0" w:gutter="0"/>
          <w:cols w:space="720"/>
        </w:sectPr>
      </w:pPr>
    </w:p>
    <w:p w14:paraId="5AAFCCE6" w14:textId="77777777" w:rsidR="0020619E" w:rsidRPr="00020115" w:rsidRDefault="00DF0B62" w:rsidP="00CD1B8A">
      <w:pPr>
        <w:pStyle w:val="Ttulo1"/>
        <w:numPr>
          <w:ilvl w:val="0"/>
          <w:numId w:val="0"/>
        </w:numPr>
        <w:ind w:left="1134"/>
      </w:pPr>
      <w:bookmarkStart w:id="36" w:name="_Ref245480021"/>
      <w:bookmarkStart w:id="37" w:name="_Toc9635537"/>
      <w:r w:rsidRPr="00020115">
        <w:lastRenderedPageBreak/>
        <w:t>[</w:t>
      </w:r>
      <w:r w:rsidR="00CF6711" w:rsidRPr="00020115">
        <w:t xml:space="preserve">Anexo </w:t>
      </w:r>
      <w:r w:rsidR="0020619E" w:rsidRPr="00020115">
        <w:t>A]</w:t>
      </w:r>
      <w:bookmarkEnd w:id="36"/>
      <w:bookmarkEnd w:id="37"/>
    </w:p>
    <w:p w14:paraId="25548107" w14:textId="77777777" w:rsidR="004B7D6D" w:rsidRPr="0061016A" w:rsidRDefault="0061016A" w:rsidP="0061016A">
      <w:pPr>
        <w:pStyle w:val="NormalText"/>
      </w:pPr>
      <w:r>
        <w:t>[Adicione como anexos, d</w:t>
      </w:r>
      <w:r w:rsidR="00ED24C2" w:rsidRPr="0061016A">
        <w:t xml:space="preserve">ocumentos produzidos ou não </w:t>
      </w:r>
      <w:r>
        <w:t>por si</w:t>
      </w:r>
      <w:r w:rsidR="00ED24C2" w:rsidRPr="0061016A">
        <w:t xml:space="preserve">, que </w:t>
      </w:r>
      <w:r>
        <w:t xml:space="preserve">incluam </w:t>
      </w:r>
      <w:r w:rsidR="00ED24C2" w:rsidRPr="0061016A">
        <w:t xml:space="preserve">informação complementar </w:t>
      </w:r>
      <w:r>
        <w:t>referenciada no relatório</w:t>
      </w:r>
      <w:r w:rsidR="00ED24C2" w:rsidRPr="0061016A">
        <w:t>.</w:t>
      </w:r>
      <w:r>
        <w:t>]</w:t>
      </w:r>
    </w:p>
    <w:p w14:paraId="35E6AB7B" w14:textId="77777777" w:rsidR="0020619E" w:rsidRPr="00020115" w:rsidRDefault="0020619E" w:rsidP="0020619E">
      <w:pPr>
        <w:pStyle w:val="NormalText"/>
      </w:pPr>
    </w:p>
    <w:p w14:paraId="6D4D6187" w14:textId="77777777" w:rsidR="00C83E18" w:rsidRPr="00020115" w:rsidRDefault="00C83E18" w:rsidP="00C83E18">
      <w:pPr>
        <w:pStyle w:val="NormalText"/>
      </w:pPr>
    </w:p>
    <w:p w14:paraId="4CA35BB2" w14:textId="77777777" w:rsidR="00C83E18" w:rsidRPr="00020115" w:rsidRDefault="00C83E18" w:rsidP="00C83E18">
      <w:pPr>
        <w:pStyle w:val="NormalText"/>
        <w:sectPr w:rsidR="00C83E18" w:rsidRPr="00020115" w:rsidSect="00E135CF">
          <w:headerReference w:type="default" r:id="rId30"/>
          <w:pgSz w:w="11907" w:h="16840" w:code="9"/>
          <w:pgMar w:top="1701" w:right="1701" w:bottom="1701" w:left="1701" w:header="0" w:footer="0" w:gutter="0"/>
          <w:cols w:space="720"/>
        </w:sectPr>
      </w:pPr>
    </w:p>
    <w:p w14:paraId="3201ABFC" w14:textId="77777777" w:rsidR="006B6257" w:rsidRPr="00020115" w:rsidRDefault="00DF0B62" w:rsidP="00CD1B8A">
      <w:pPr>
        <w:pStyle w:val="Ttulo1"/>
        <w:numPr>
          <w:ilvl w:val="0"/>
          <w:numId w:val="0"/>
        </w:numPr>
        <w:ind w:left="1134"/>
      </w:pPr>
      <w:bookmarkStart w:id="38" w:name="_Ref245480146"/>
      <w:bookmarkStart w:id="39" w:name="_Toc9635538"/>
      <w:r w:rsidRPr="00020115">
        <w:lastRenderedPageBreak/>
        <w:t>[</w:t>
      </w:r>
      <w:r w:rsidR="00CF6711" w:rsidRPr="00020115">
        <w:t>Anexo</w:t>
      </w:r>
      <w:r w:rsidR="006B6257" w:rsidRPr="00020115">
        <w:t xml:space="preserve"> B]</w:t>
      </w:r>
      <w:bookmarkEnd w:id="38"/>
      <w:bookmarkEnd w:id="39"/>
    </w:p>
    <w:p w14:paraId="052FA0BE" w14:textId="77777777" w:rsidR="006B6257" w:rsidRPr="00020115" w:rsidRDefault="006B6257" w:rsidP="006B6257">
      <w:pPr>
        <w:pStyle w:val="NormalText"/>
      </w:pPr>
    </w:p>
    <w:p w14:paraId="0F36435C" w14:textId="77777777" w:rsidR="008B0160" w:rsidRPr="00020115" w:rsidRDefault="008B0160" w:rsidP="003F47C3">
      <w:pPr>
        <w:pStyle w:val="NormalText"/>
      </w:pPr>
    </w:p>
    <w:p w14:paraId="2FC2EBF3" w14:textId="77777777" w:rsidR="008B0160" w:rsidRPr="00020115" w:rsidRDefault="008B0160" w:rsidP="003F47C3">
      <w:pPr>
        <w:pStyle w:val="NormalText"/>
      </w:pPr>
    </w:p>
    <w:sectPr w:rsidR="008B0160" w:rsidRPr="00020115" w:rsidSect="00E135CF">
      <w:headerReference w:type="default" r:id="rId31"/>
      <w:pgSz w:w="11907" w:h="16840" w:code="9"/>
      <w:pgMar w:top="1701" w:right="1701" w:bottom="1701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FF99" w14:textId="77777777" w:rsidR="0018516F" w:rsidRDefault="0018516F">
      <w:r>
        <w:separator/>
      </w:r>
    </w:p>
  </w:endnote>
  <w:endnote w:type="continuationSeparator" w:id="0">
    <w:p w14:paraId="2754891E" w14:textId="77777777" w:rsidR="0018516F" w:rsidRDefault="0018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732F" w14:textId="77777777" w:rsidR="00197606" w:rsidRDefault="00197606" w:rsidP="00E135CF">
    <w:pPr>
      <w:pStyle w:val="Rodap"/>
      <w:pBdr>
        <w:bottom w:val="single" w:sz="4" w:space="1" w:color="auto"/>
      </w:pBdr>
      <w:tabs>
        <w:tab w:val="clear" w:pos="8306"/>
        <w:tab w:val="right" w:pos="8505"/>
      </w:tabs>
    </w:pPr>
  </w:p>
  <w:p w14:paraId="424BA1B9" w14:textId="77777777" w:rsidR="00197606" w:rsidRDefault="00197606" w:rsidP="00E135CF">
    <w:pPr>
      <w:pStyle w:val="Rodap"/>
      <w:tabs>
        <w:tab w:val="clear" w:pos="8306"/>
        <w:tab w:val="right" w:pos="8505"/>
      </w:tabs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525D22">
      <w:rPr>
        <w:noProof/>
      </w:rPr>
      <w:t>vii</w:t>
    </w:r>
    <w:r>
      <w:rPr>
        <w:noProof/>
      </w:rPr>
      <w:fldChar w:fldCharType="end"/>
    </w:r>
  </w:p>
  <w:p w14:paraId="6A881344" w14:textId="77777777" w:rsidR="00197606" w:rsidRPr="005C44B7" w:rsidRDefault="001976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F553" w14:textId="77777777" w:rsidR="00197606" w:rsidRDefault="00197606" w:rsidP="002C490A">
    <w:pPr>
      <w:pStyle w:val="Rodap"/>
      <w:pBdr>
        <w:bottom w:val="single" w:sz="4" w:space="1" w:color="auto"/>
      </w:pBdr>
    </w:pPr>
  </w:p>
  <w:p w14:paraId="04FD356A" w14:textId="77777777" w:rsidR="00197606" w:rsidRDefault="00197606" w:rsidP="009B4E24">
    <w:pPr>
      <w:pStyle w:val="Rodap"/>
      <w:tabs>
        <w:tab w:val="clear" w:pos="8306"/>
        <w:tab w:val="right" w:pos="8505"/>
      </w:tabs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525D22">
      <w:rPr>
        <w:noProof/>
      </w:rPr>
      <w:t>19</w:t>
    </w:r>
    <w:r>
      <w:rPr>
        <w:noProof/>
      </w:rPr>
      <w:fldChar w:fldCharType="end"/>
    </w:r>
  </w:p>
  <w:p w14:paraId="00F6E932" w14:textId="77777777" w:rsidR="00197606" w:rsidRPr="005C44B7" w:rsidRDefault="001976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77C9" w14:textId="77777777" w:rsidR="0018516F" w:rsidRDefault="0018516F">
      <w:r>
        <w:separator/>
      </w:r>
    </w:p>
  </w:footnote>
  <w:footnote w:type="continuationSeparator" w:id="0">
    <w:p w14:paraId="48C7E5DC" w14:textId="77777777" w:rsidR="0018516F" w:rsidRDefault="0018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EEC23" w14:textId="77777777" w:rsidR="00197606" w:rsidRDefault="00197606" w:rsidP="00E135CF">
    <w:pPr>
      <w:pStyle w:val="Cabealho"/>
      <w:tabs>
        <w:tab w:val="clear" w:pos="8306"/>
        <w:tab w:val="right" w:pos="8505"/>
      </w:tabs>
    </w:pPr>
  </w:p>
  <w:p w14:paraId="0005CE90" w14:textId="77777777" w:rsidR="00197606" w:rsidRDefault="00197606">
    <w:pPr>
      <w:pStyle w:val="Cabealho"/>
    </w:pPr>
  </w:p>
  <w:p w14:paraId="79D2279A" w14:textId="77777777" w:rsidR="00197606" w:rsidRPr="00F53CEF" w:rsidRDefault="00197606" w:rsidP="00E135CF">
    <w:pPr>
      <w:pStyle w:val="Cabealho"/>
      <w:tabs>
        <w:tab w:val="clear" w:pos="8306"/>
        <w:tab w:val="right" w:pos="8505"/>
      </w:tabs>
      <w:jc w:val="both"/>
    </w:pPr>
    <w:r w:rsidRPr="00F53CEF">
      <w:t>[Título do Relatório]</w:t>
    </w:r>
    <w:r w:rsidRPr="00F53CEF">
      <w:tab/>
    </w:r>
    <w:r w:rsidRPr="00F53CEF">
      <w:tab/>
      <w:t>Agradecimentos</w:t>
    </w:r>
  </w:p>
  <w:p w14:paraId="0E462F1E" w14:textId="77777777" w:rsidR="00197606" w:rsidRPr="00297E48" w:rsidRDefault="00197606" w:rsidP="00C440BF">
    <w:pPr>
      <w:pStyle w:val="Cabealho"/>
      <w:pBdr>
        <w:top w:val="single" w:sz="4" w:space="1" w:color="auto"/>
      </w:pBdr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9CB99" w14:textId="77777777" w:rsidR="00197606" w:rsidRDefault="00197606">
    <w:pPr>
      <w:pStyle w:val="Cabealho"/>
    </w:pPr>
  </w:p>
  <w:p w14:paraId="0F14648F" w14:textId="77777777" w:rsidR="00197606" w:rsidRDefault="00197606">
    <w:pPr>
      <w:pStyle w:val="Cabealho"/>
    </w:pPr>
  </w:p>
  <w:p w14:paraId="1C6274DE" w14:textId="77777777" w:rsidR="00197606" w:rsidRPr="00271A44" w:rsidRDefault="00197606" w:rsidP="00E135CF">
    <w:pPr>
      <w:pStyle w:val="Cabealho"/>
      <w:tabs>
        <w:tab w:val="clear" w:pos="8306"/>
        <w:tab w:val="right" w:pos="8505"/>
      </w:tabs>
      <w:jc w:val="both"/>
    </w:pPr>
    <w:r w:rsidRPr="00271A44">
      <w:t>[Título do Relatório]</w:t>
    </w:r>
    <w:r w:rsidRPr="00271A44">
      <w:tab/>
    </w:r>
    <w:r w:rsidRPr="00271A44">
      <w:tab/>
      <w:t>Resumo</w:t>
    </w:r>
  </w:p>
  <w:p w14:paraId="082A193E" w14:textId="77777777" w:rsidR="00197606" w:rsidRPr="00297E48" w:rsidRDefault="00197606" w:rsidP="00C440BF">
    <w:pPr>
      <w:pStyle w:val="Cabealho"/>
      <w:pBdr>
        <w:top w:val="single" w:sz="4" w:space="1" w:color="auto"/>
      </w:pBdr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15535" w14:textId="77777777" w:rsidR="00197606" w:rsidRDefault="00197606">
    <w:pPr>
      <w:pStyle w:val="Cabealho"/>
    </w:pPr>
  </w:p>
  <w:p w14:paraId="545EB875" w14:textId="77777777" w:rsidR="00197606" w:rsidRDefault="00197606">
    <w:pPr>
      <w:pStyle w:val="Cabealho"/>
    </w:pPr>
  </w:p>
  <w:p w14:paraId="50D7310D" w14:textId="77777777" w:rsidR="00197606" w:rsidRPr="004606AB" w:rsidRDefault="00197606" w:rsidP="00E135CF">
    <w:pPr>
      <w:pStyle w:val="Cabealho"/>
      <w:tabs>
        <w:tab w:val="clear" w:pos="8306"/>
        <w:tab w:val="right" w:pos="8505"/>
      </w:tabs>
      <w:jc w:val="both"/>
    </w:pPr>
    <w:r w:rsidRPr="00F53CEF">
      <w:t>[</w:t>
    </w:r>
    <w:r w:rsidRPr="004606AB">
      <w:t>Título do Relatório]</w:t>
    </w:r>
    <w:r w:rsidRPr="004606AB">
      <w:tab/>
    </w:r>
    <w:r w:rsidRPr="004606AB">
      <w:tab/>
      <w:t>Resumo</w:t>
    </w:r>
  </w:p>
  <w:p w14:paraId="6A81A3AD" w14:textId="77777777" w:rsidR="00197606" w:rsidRPr="00046780" w:rsidRDefault="00197606" w:rsidP="00C440BF">
    <w:pPr>
      <w:pStyle w:val="Cabealho"/>
      <w:pBdr>
        <w:top w:val="single" w:sz="4" w:space="1" w:color="auto"/>
      </w:pBdr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462D" w14:textId="77777777" w:rsidR="00197606" w:rsidRDefault="00197606">
    <w:pPr>
      <w:pStyle w:val="Cabealho"/>
    </w:pPr>
  </w:p>
  <w:p w14:paraId="399C06C9" w14:textId="77777777" w:rsidR="00197606" w:rsidRDefault="00197606">
    <w:pPr>
      <w:pStyle w:val="Cabealho"/>
    </w:pPr>
  </w:p>
  <w:p w14:paraId="31BD3013" w14:textId="77777777" w:rsidR="00197606" w:rsidRPr="004606AB" w:rsidRDefault="00197606" w:rsidP="00E135CF">
    <w:pPr>
      <w:pStyle w:val="Cabealho"/>
      <w:tabs>
        <w:tab w:val="clear" w:pos="8306"/>
        <w:tab w:val="right" w:pos="8505"/>
      </w:tabs>
      <w:jc w:val="both"/>
    </w:pPr>
    <w:r w:rsidRPr="004606AB">
      <w:t>[Título do Relatório]</w:t>
    </w:r>
    <w:r w:rsidRPr="004606AB">
      <w:tab/>
    </w:r>
    <w:r w:rsidRPr="004606AB">
      <w:tab/>
      <w:t>Índice</w:t>
    </w:r>
  </w:p>
  <w:p w14:paraId="41EA27B0" w14:textId="77777777" w:rsidR="00197606" w:rsidRPr="00046780" w:rsidRDefault="00197606" w:rsidP="00C440BF">
    <w:pPr>
      <w:pStyle w:val="Cabealho"/>
      <w:pBdr>
        <w:top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66D7" w14:textId="77777777" w:rsidR="00197606" w:rsidRDefault="00197606">
    <w:pPr>
      <w:pStyle w:val="Cabealho"/>
    </w:pPr>
  </w:p>
  <w:p w14:paraId="6F2B06B1" w14:textId="77777777" w:rsidR="00197606" w:rsidRDefault="00197606">
    <w:pPr>
      <w:pStyle w:val="Cabealho"/>
    </w:pPr>
  </w:p>
  <w:p w14:paraId="60ACA42B" w14:textId="77777777" w:rsidR="00197606" w:rsidRPr="00454568" w:rsidRDefault="00197606" w:rsidP="00E135CF">
    <w:pPr>
      <w:pStyle w:val="Cabealho"/>
      <w:tabs>
        <w:tab w:val="clear" w:pos="8306"/>
        <w:tab w:val="right" w:pos="8505"/>
      </w:tabs>
      <w:jc w:val="both"/>
    </w:pPr>
    <w:r w:rsidRPr="00454568">
      <w:t>[</w:t>
    </w:r>
    <w:r>
      <w:t>Título do Relatório</w:t>
    </w:r>
    <w:r w:rsidRPr="00454568">
      <w:t>]</w:t>
    </w:r>
    <w:r w:rsidRPr="00454568">
      <w:tab/>
    </w:r>
    <w:r w:rsidRPr="00454568">
      <w:tab/>
    </w:r>
    <w:r>
      <w:t>Índice de Figuras</w:t>
    </w:r>
  </w:p>
  <w:p w14:paraId="5A22FDBB" w14:textId="77777777" w:rsidR="00197606" w:rsidRPr="002B3DFC" w:rsidRDefault="00197606" w:rsidP="00C440BF">
    <w:pPr>
      <w:pStyle w:val="Cabealho"/>
      <w:pBdr>
        <w:top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3A59" w14:textId="77777777" w:rsidR="00197606" w:rsidRDefault="00197606">
    <w:pPr>
      <w:pStyle w:val="Cabealho"/>
    </w:pPr>
  </w:p>
  <w:p w14:paraId="42205AD3" w14:textId="77777777" w:rsidR="00197606" w:rsidRDefault="00197606">
    <w:pPr>
      <w:pStyle w:val="Cabealho"/>
    </w:pPr>
  </w:p>
  <w:p w14:paraId="6E49191B" w14:textId="77777777" w:rsidR="00197606" w:rsidRPr="00454568" w:rsidRDefault="00197606" w:rsidP="00E135CF">
    <w:pPr>
      <w:pStyle w:val="Cabealho"/>
      <w:tabs>
        <w:tab w:val="clear" w:pos="8306"/>
        <w:tab w:val="right" w:pos="8505"/>
      </w:tabs>
      <w:jc w:val="both"/>
    </w:pPr>
    <w:r w:rsidRPr="00454568">
      <w:t>[</w:t>
    </w:r>
    <w:r>
      <w:t>Título do Relatório</w:t>
    </w:r>
    <w:r w:rsidRPr="00454568">
      <w:t>]</w:t>
    </w:r>
    <w:r w:rsidRPr="00454568">
      <w:tab/>
    </w:r>
    <w:r w:rsidRPr="00454568">
      <w:tab/>
    </w:r>
    <w:r>
      <w:t>Índice de Tabelas</w:t>
    </w:r>
  </w:p>
  <w:p w14:paraId="05551374" w14:textId="77777777" w:rsidR="00197606" w:rsidRPr="002B3DFC" w:rsidRDefault="00197606" w:rsidP="00C440BF">
    <w:pPr>
      <w:pStyle w:val="Cabealho"/>
      <w:pBdr>
        <w:top w:val="single" w:sz="4" w:space="1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90C3" w14:textId="77777777" w:rsidR="00197606" w:rsidRDefault="00197606">
    <w:pPr>
      <w:pStyle w:val="Cabealho"/>
    </w:pPr>
  </w:p>
  <w:p w14:paraId="53B257BD" w14:textId="77777777" w:rsidR="00197606" w:rsidRDefault="00197606">
    <w:pPr>
      <w:pStyle w:val="Cabealho"/>
    </w:pPr>
  </w:p>
  <w:p w14:paraId="7BDCD1C3" w14:textId="77777777" w:rsidR="00197606" w:rsidRPr="00454568" w:rsidRDefault="00197606" w:rsidP="00E135CF">
    <w:pPr>
      <w:pStyle w:val="Cabealho"/>
      <w:tabs>
        <w:tab w:val="clear" w:pos="8306"/>
        <w:tab w:val="right" w:pos="8505"/>
      </w:tabs>
      <w:jc w:val="both"/>
    </w:pPr>
    <w:r w:rsidRPr="00454568">
      <w:t>[</w:t>
    </w:r>
    <w:r>
      <w:t>Título do Relatório</w:t>
    </w:r>
    <w:r w:rsidRPr="00454568">
      <w:t>]</w:t>
    </w:r>
    <w:r w:rsidRPr="00454568">
      <w:tab/>
    </w:r>
    <w:r w:rsidRPr="00454568">
      <w:tab/>
    </w:r>
    <w:r w:rsidRPr="00454568">
      <w:fldChar w:fldCharType="begin"/>
    </w:r>
    <w:r w:rsidRPr="00454568">
      <w:instrText xml:space="preserve"> REF _Ref245468952 \h </w:instrText>
    </w:r>
    <w:r w:rsidRPr="00454568">
      <w:fldChar w:fldCharType="separate"/>
    </w:r>
    <w:r w:rsidRPr="00454568">
      <w:t>[</w:t>
    </w:r>
    <w:r>
      <w:t>Símbolos</w:t>
    </w:r>
    <w:r w:rsidRPr="00454568">
      <w:t>] e [</w:t>
    </w:r>
    <w:r>
      <w:t>Acrónimos</w:t>
    </w:r>
    <w:r w:rsidRPr="00454568">
      <w:t>] [(</w:t>
    </w:r>
    <w:r>
      <w:t>remover se não aplicável</w:t>
    </w:r>
    <w:r w:rsidRPr="00454568">
      <w:t>)]</w:t>
    </w:r>
    <w:r w:rsidRPr="00454568">
      <w:fldChar w:fldCharType="end"/>
    </w:r>
  </w:p>
  <w:p w14:paraId="61681974" w14:textId="77777777" w:rsidR="00197606" w:rsidRPr="002B3DFC" w:rsidRDefault="00197606" w:rsidP="00C440BF">
    <w:pPr>
      <w:pStyle w:val="Cabealho"/>
      <w:pBdr>
        <w:top w:val="single" w:sz="4" w:space="1" w:color="auto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2ECBF" w14:textId="77777777" w:rsidR="00197606" w:rsidRDefault="00197606">
    <w:pPr>
      <w:pStyle w:val="Cabealho"/>
    </w:pPr>
  </w:p>
  <w:p w14:paraId="3E3159CB" w14:textId="77777777" w:rsidR="00197606" w:rsidRDefault="00197606">
    <w:pPr>
      <w:pStyle w:val="Cabealho"/>
    </w:pPr>
  </w:p>
  <w:p w14:paraId="064E84B6" w14:textId="77777777" w:rsidR="00197606" w:rsidRPr="00454568" w:rsidRDefault="00197606" w:rsidP="00E135CF">
    <w:pPr>
      <w:pStyle w:val="Cabealho"/>
      <w:tabs>
        <w:tab w:val="clear" w:pos="8306"/>
        <w:tab w:val="right" w:pos="8505"/>
      </w:tabs>
      <w:jc w:val="both"/>
    </w:pPr>
    <w:r w:rsidRPr="00454568">
      <w:t>[</w:t>
    </w:r>
    <w:r>
      <w:t>Título do Relatório</w:t>
    </w:r>
    <w:r w:rsidRPr="00454568">
      <w:t>]</w:t>
    </w:r>
    <w:r w:rsidRPr="00454568">
      <w:tab/>
    </w:r>
    <w:r w:rsidRPr="00454568">
      <w:tab/>
    </w:r>
    <w:r w:rsidRPr="00454568">
      <w:fldChar w:fldCharType="begin"/>
    </w:r>
    <w:r w:rsidRPr="00454568">
      <w:instrText xml:space="preserve"> REF _Ref245475358 \h </w:instrText>
    </w:r>
    <w:r w:rsidRPr="00454568">
      <w:fldChar w:fldCharType="separate"/>
    </w:r>
    <w:r w:rsidRPr="00454568">
      <w:t>[</w:t>
    </w:r>
    <w:r>
      <w:t>Capítulo</w:t>
    </w:r>
    <w:r w:rsidRPr="00454568">
      <w:t xml:space="preserve"> 1]</w:t>
    </w:r>
    <w:r w:rsidRPr="00454568">
      <w:fldChar w:fldCharType="end"/>
    </w:r>
  </w:p>
  <w:p w14:paraId="0D45E3EE" w14:textId="77777777" w:rsidR="00197606" w:rsidRPr="00AA5694" w:rsidRDefault="00197606" w:rsidP="003A0E31">
    <w:pPr>
      <w:pStyle w:val="Cabealho"/>
      <w:pBdr>
        <w:top w:val="single" w:sz="4" w:space="1" w:color="auto"/>
      </w:pBdr>
      <w:tabs>
        <w:tab w:val="clear" w:pos="4153"/>
        <w:tab w:val="clear" w:pos="8306"/>
        <w:tab w:val="left" w:pos="3750"/>
        <w:tab w:val="left" w:pos="5273"/>
      </w:tabs>
      <w:rPr>
        <w:lang w:val="en-US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5E82A" w14:textId="77777777" w:rsidR="00197606" w:rsidRDefault="00197606">
    <w:pPr>
      <w:pStyle w:val="Cabealho"/>
    </w:pPr>
  </w:p>
  <w:p w14:paraId="56187B4B" w14:textId="77777777" w:rsidR="00197606" w:rsidRDefault="00197606">
    <w:pPr>
      <w:pStyle w:val="Cabealho"/>
    </w:pPr>
  </w:p>
  <w:p w14:paraId="043EE14A" w14:textId="77777777" w:rsidR="00197606" w:rsidRPr="00454568" w:rsidRDefault="00197606" w:rsidP="00E135CF">
    <w:pPr>
      <w:pStyle w:val="Cabealho"/>
      <w:tabs>
        <w:tab w:val="clear" w:pos="8306"/>
        <w:tab w:val="right" w:pos="8505"/>
      </w:tabs>
      <w:jc w:val="both"/>
    </w:pPr>
    <w:r w:rsidRPr="00454568">
      <w:t>[</w:t>
    </w:r>
    <w:r>
      <w:t>Título do Relatório</w:t>
    </w:r>
    <w:r w:rsidRPr="00454568">
      <w:t>]</w:t>
    </w:r>
    <w:r w:rsidRPr="00454568">
      <w:tab/>
    </w:r>
    <w:r w:rsidRPr="00454568">
      <w:tab/>
    </w:r>
    <w:r w:rsidRPr="00454568">
      <w:fldChar w:fldCharType="begin"/>
    </w:r>
    <w:r w:rsidRPr="00454568">
      <w:instrText xml:space="preserve"> REF _Ref245475358 \h </w:instrText>
    </w:r>
    <w:r w:rsidRPr="00454568">
      <w:fldChar w:fldCharType="separate"/>
    </w:r>
    <w:r w:rsidRPr="00454568">
      <w:t>[</w:t>
    </w:r>
    <w:r>
      <w:t>Capítulo</w:t>
    </w:r>
    <w:r w:rsidRPr="00454568">
      <w:t xml:space="preserve"> 2]</w:t>
    </w:r>
    <w:r w:rsidRPr="00454568">
      <w:fldChar w:fldCharType="end"/>
    </w:r>
  </w:p>
  <w:p w14:paraId="7B557CB7" w14:textId="77777777" w:rsidR="00197606" w:rsidRPr="00AA5694" w:rsidRDefault="00197606" w:rsidP="003A0E31">
    <w:pPr>
      <w:pStyle w:val="Cabealho"/>
      <w:pBdr>
        <w:top w:val="single" w:sz="4" w:space="1" w:color="auto"/>
      </w:pBdr>
      <w:tabs>
        <w:tab w:val="clear" w:pos="4153"/>
        <w:tab w:val="clear" w:pos="8306"/>
        <w:tab w:val="left" w:pos="3750"/>
        <w:tab w:val="left" w:pos="5273"/>
      </w:tabs>
      <w:rPr>
        <w:lang w:val="en-US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03A2" w14:textId="77777777" w:rsidR="00197606" w:rsidRDefault="00197606">
    <w:pPr>
      <w:pStyle w:val="Cabealho"/>
    </w:pPr>
  </w:p>
  <w:p w14:paraId="1D18439B" w14:textId="77777777" w:rsidR="00197606" w:rsidRDefault="00197606">
    <w:pPr>
      <w:pStyle w:val="Cabealho"/>
    </w:pPr>
  </w:p>
  <w:p w14:paraId="46E65E8F" w14:textId="77777777" w:rsidR="00197606" w:rsidRPr="00454568" w:rsidRDefault="00197606" w:rsidP="00E135CF">
    <w:pPr>
      <w:pStyle w:val="Cabealho"/>
      <w:tabs>
        <w:tab w:val="clear" w:pos="8306"/>
        <w:tab w:val="right" w:pos="8505"/>
      </w:tabs>
      <w:jc w:val="both"/>
    </w:pPr>
    <w:r w:rsidRPr="00454568">
      <w:t>[</w:t>
    </w:r>
    <w:r>
      <w:t>Título do Relatório</w:t>
    </w:r>
    <w:r w:rsidRPr="00454568">
      <w:t>]</w:t>
    </w:r>
    <w:r w:rsidRPr="00454568">
      <w:tab/>
    </w:r>
    <w:r w:rsidRPr="00454568">
      <w:tab/>
    </w:r>
    <w:r w:rsidRPr="00454568">
      <w:fldChar w:fldCharType="begin"/>
    </w:r>
    <w:r w:rsidRPr="00454568">
      <w:instrText xml:space="preserve"> REF _Ref245475358 \h </w:instrText>
    </w:r>
    <w:r w:rsidRPr="00454568">
      <w:fldChar w:fldCharType="separate"/>
    </w:r>
    <w:r w:rsidRPr="00454568">
      <w:t>[</w:t>
    </w:r>
    <w:r>
      <w:t>Capítulo</w:t>
    </w:r>
    <w:r w:rsidRPr="00454568">
      <w:t xml:space="preserve"> 3]</w:t>
    </w:r>
    <w:r w:rsidRPr="00454568">
      <w:fldChar w:fldCharType="end"/>
    </w:r>
  </w:p>
  <w:p w14:paraId="0EC67835" w14:textId="77777777" w:rsidR="00197606" w:rsidRPr="00AA5694" w:rsidRDefault="00197606" w:rsidP="003A0E31">
    <w:pPr>
      <w:pStyle w:val="Cabealho"/>
      <w:pBdr>
        <w:top w:val="single" w:sz="4" w:space="1" w:color="auto"/>
      </w:pBdr>
      <w:tabs>
        <w:tab w:val="clear" w:pos="4153"/>
        <w:tab w:val="clear" w:pos="8306"/>
        <w:tab w:val="left" w:pos="3750"/>
        <w:tab w:val="left" w:pos="5273"/>
      </w:tabs>
      <w:rPr>
        <w:lang w:val="en-US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06147" w14:textId="77777777" w:rsidR="00197606" w:rsidRDefault="00197606">
    <w:pPr>
      <w:pStyle w:val="Cabealho"/>
    </w:pPr>
  </w:p>
  <w:p w14:paraId="65C0BCBA" w14:textId="77777777" w:rsidR="00197606" w:rsidRDefault="00197606">
    <w:pPr>
      <w:pStyle w:val="Cabealho"/>
    </w:pPr>
  </w:p>
  <w:p w14:paraId="2E1526E7" w14:textId="77777777" w:rsidR="00197606" w:rsidRPr="00454568" w:rsidRDefault="00197606" w:rsidP="00E135CF">
    <w:pPr>
      <w:pStyle w:val="Cabealho"/>
      <w:tabs>
        <w:tab w:val="clear" w:pos="8306"/>
        <w:tab w:val="right" w:pos="8505"/>
      </w:tabs>
      <w:jc w:val="both"/>
    </w:pPr>
    <w:r w:rsidRPr="00454568">
      <w:t>[</w:t>
    </w:r>
    <w:r>
      <w:t>Título do Relatório</w:t>
    </w:r>
    <w:r w:rsidRPr="00454568">
      <w:t>]</w:t>
    </w:r>
    <w:r w:rsidRPr="00454568">
      <w:tab/>
    </w:r>
    <w:r w:rsidRPr="00454568">
      <w:tab/>
    </w:r>
    <w:r w:rsidRPr="00454568">
      <w:fldChar w:fldCharType="begin"/>
    </w:r>
    <w:r w:rsidRPr="00454568">
      <w:instrText xml:space="preserve"> REF _Ref245475358 \h </w:instrText>
    </w:r>
    <w:r w:rsidRPr="00454568">
      <w:fldChar w:fldCharType="separate"/>
    </w:r>
    <w:r w:rsidRPr="00454568">
      <w:t>[</w:t>
    </w:r>
    <w:r>
      <w:t>Capítulo</w:t>
    </w:r>
    <w:r w:rsidRPr="00454568">
      <w:t xml:space="preserve"> 4]</w:t>
    </w:r>
    <w:r w:rsidRPr="00454568">
      <w:fldChar w:fldCharType="end"/>
    </w:r>
  </w:p>
  <w:p w14:paraId="7C824501" w14:textId="77777777" w:rsidR="00197606" w:rsidRPr="00AA5694" w:rsidRDefault="00197606" w:rsidP="003A0E31">
    <w:pPr>
      <w:pStyle w:val="Cabealho"/>
      <w:pBdr>
        <w:top w:val="single" w:sz="4" w:space="1" w:color="auto"/>
      </w:pBdr>
      <w:tabs>
        <w:tab w:val="clear" w:pos="4153"/>
        <w:tab w:val="clear" w:pos="8306"/>
        <w:tab w:val="left" w:pos="3750"/>
        <w:tab w:val="left" w:pos="5273"/>
      </w:tabs>
      <w:rPr>
        <w:lang w:val="en-US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6949" w14:textId="77777777" w:rsidR="00197606" w:rsidRDefault="00197606">
    <w:pPr>
      <w:pStyle w:val="Cabealho"/>
    </w:pPr>
  </w:p>
  <w:p w14:paraId="0123065E" w14:textId="77777777" w:rsidR="00197606" w:rsidRDefault="00197606">
    <w:pPr>
      <w:pStyle w:val="Cabealho"/>
    </w:pPr>
  </w:p>
  <w:p w14:paraId="37B7E664" w14:textId="77777777" w:rsidR="00197606" w:rsidRPr="00454568" w:rsidRDefault="00197606" w:rsidP="00E135CF">
    <w:pPr>
      <w:pStyle w:val="Cabealho"/>
      <w:tabs>
        <w:tab w:val="clear" w:pos="8306"/>
        <w:tab w:val="right" w:pos="8505"/>
      </w:tabs>
      <w:jc w:val="both"/>
    </w:pPr>
    <w:r w:rsidRPr="00454568">
      <w:t>[</w:t>
    </w:r>
    <w:r>
      <w:t>Título do Relatório</w:t>
    </w:r>
    <w:r w:rsidRPr="00454568">
      <w:t>]</w:t>
    </w:r>
    <w:r w:rsidRPr="00454568">
      <w:tab/>
    </w:r>
    <w:r w:rsidRPr="00454568">
      <w:tab/>
    </w:r>
    <w:r w:rsidRPr="00454568">
      <w:fldChar w:fldCharType="begin"/>
    </w:r>
    <w:r w:rsidRPr="00454568">
      <w:instrText xml:space="preserve"> REF _Ref245470773 \h </w:instrText>
    </w:r>
    <w:r w:rsidRPr="00454568">
      <w:fldChar w:fldCharType="separate"/>
    </w:r>
    <w:r w:rsidRPr="00454568">
      <w:t>[</w:t>
    </w:r>
    <w:r>
      <w:t xml:space="preserve">Capítulo </w:t>
    </w:r>
    <w:r w:rsidRPr="00454568">
      <w:t>5]</w:t>
    </w:r>
    <w:r w:rsidRPr="00454568">
      <w:fldChar w:fldCharType="end"/>
    </w:r>
  </w:p>
  <w:p w14:paraId="250E648C" w14:textId="77777777" w:rsidR="00197606" w:rsidRPr="004266A0" w:rsidRDefault="00197606" w:rsidP="00C440BF">
    <w:pPr>
      <w:pStyle w:val="Cabealho"/>
      <w:pBdr>
        <w:top w:val="single" w:sz="4" w:space="1" w:color="auto"/>
      </w:pBdr>
      <w:rPr>
        <w:lang w:val="en-US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1CF4D" w14:textId="77777777" w:rsidR="00197606" w:rsidRDefault="00197606">
    <w:pPr>
      <w:pStyle w:val="Cabealho"/>
    </w:pPr>
  </w:p>
  <w:p w14:paraId="59BAA2B9" w14:textId="77777777" w:rsidR="00197606" w:rsidRDefault="00197606" w:rsidP="00DC28CC">
    <w:pPr>
      <w:pStyle w:val="Cabealho"/>
      <w:tabs>
        <w:tab w:val="clear" w:pos="4153"/>
        <w:tab w:val="clear" w:pos="8306"/>
        <w:tab w:val="left" w:pos="6045"/>
      </w:tabs>
    </w:pPr>
    <w:r>
      <w:tab/>
    </w:r>
  </w:p>
  <w:p w14:paraId="680186AB" w14:textId="77777777" w:rsidR="00197606" w:rsidRPr="00454568" w:rsidRDefault="00197606" w:rsidP="00E135CF">
    <w:pPr>
      <w:pStyle w:val="Cabealho"/>
      <w:tabs>
        <w:tab w:val="clear" w:pos="8306"/>
        <w:tab w:val="right" w:pos="8505"/>
      </w:tabs>
      <w:jc w:val="both"/>
    </w:pPr>
    <w:r w:rsidRPr="00454568">
      <w:t>[Título do Relatório]</w:t>
    </w:r>
    <w:r w:rsidRPr="00454568">
      <w:tab/>
    </w:r>
    <w:r w:rsidRPr="00454568">
      <w:tab/>
    </w:r>
    <w:r w:rsidRPr="00454568">
      <w:fldChar w:fldCharType="begin"/>
    </w:r>
    <w:r w:rsidRPr="00454568">
      <w:instrText xml:space="preserve"> REF _Ref245479962 \h </w:instrText>
    </w:r>
    <w:r w:rsidRPr="00454568">
      <w:fldChar w:fldCharType="separate"/>
    </w:r>
    <w:r w:rsidRPr="00454568">
      <w:t>[</w:t>
    </w:r>
    <w:r>
      <w:t>Bibliografia</w:t>
    </w:r>
    <w:r w:rsidRPr="00454568">
      <w:t>]</w:t>
    </w:r>
    <w:r w:rsidRPr="00454568">
      <w:fldChar w:fldCharType="end"/>
    </w:r>
  </w:p>
  <w:p w14:paraId="1D984ACE" w14:textId="77777777" w:rsidR="00197606" w:rsidRPr="00635F42" w:rsidRDefault="00197606" w:rsidP="00C440BF">
    <w:pPr>
      <w:pStyle w:val="Cabealho"/>
      <w:pBdr>
        <w:top w:val="single" w:sz="4" w:space="1" w:color="auto"/>
      </w:pBdr>
      <w:rPr>
        <w:lang w:val="en-US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E22E" w14:textId="77777777" w:rsidR="00197606" w:rsidRDefault="00197606">
    <w:pPr>
      <w:pStyle w:val="Cabealho"/>
    </w:pPr>
  </w:p>
  <w:p w14:paraId="3EBDE1D7" w14:textId="77777777" w:rsidR="00197606" w:rsidRDefault="00197606">
    <w:pPr>
      <w:pStyle w:val="Cabealho"/>
    </w:pPr>
  </w:p>
  <w:p w14:paraId="158DDADC" w14:textId="77777777" w:rsidR="00197606" w:rsidRPr="00DC28CC" w:rsidRDefault="00197606" w:rsidP="00E135CF">
    <w:pPr>
      <w:pStyle w:val="Cabealho"/>
      <w:tabs>
        <w:tab w:val="clear" w:pos="8306"/>
        <w:tab w:val="right" w:pos="8505"/>
      </w:tabs>
      <w:jc w:val="both"/>
    </w:pPr>
    <w:r w:rsidRPr="00DC28CC">
      <w:t>[Título do Relatório]</w:t>
    </w:r>
    <w:r w:rsidRPr="00DC28CC">
      <w:tab/>
    </w:r>
    <w:r w:rsidRPr="00DC28CC">
      <w:tab/>
    </w:r>
    <w:r>
      <w:fldChar w:fldCharType="begin"/>
    </w:r>
    <w:r w:rsidRPr="00DC28CC">
      <w:instrText xml:space="preserve"> REF _Ref245480021 \h </w:instrText>
    </w:r>
    <w:r>
      <w:fldChar w:fldCharType="separate"/>
    </w:r>
    <w:r w:rsidRPr="00DC28CC">
      <w:t>[</w:t>
    </w:r>
    <w:r>
      <w:t>Anexo</w:t>
    </w:r>
    <w:r w:rsidRPr="00DC28CC">
      <w:t xml:space="preserve"> A]</w:t>
    </w:r>
    <w:r>
      <w:fldChar w:fldCharType="end"/>
    </w:r>
  </w:p>
  <w:p w14:paraId="7E11F705" w14:textId="77777777" w:rsidR="00197606" w:rsidRPr="00DC28CC" w:rsidRDefault="00197606" w:rsidP="00C440BF">
    <w:pPr>
      <w:pStyle w:val="Cabealho"/>
      <w:pBdr>
        <w:top w:val="single" w:sz="4" w:space="1" w:color="auto"/>
      </w:pBd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2692" w14:textId="77777777" w:rsidR="00197606" w:rsidRDefault="00197606">
    <w:pPr>
      <w:pStyle w:val="Cabealho"/>
    </w:pPr>
  </w:p>
  <w:p w14:paraId="6C8363F0" w14:textId="77777777" w:rsidR="00197606" w:rsidRDefault="00197606">
    <w:pPr>
      <w:pStyle w:val="Cabealho"/>
    </w:pPr>
  </w:p>
  <w:p w14:paraId="079DD12C" w14:textId="77777777" w:rsidR="00197606" w:rsidRPr="00DC28CC" w:rsidRDefault="00197606" w:rsidP="00E135CF">
    <w:pPr>
      <w:pStyle w:val="Cabealho"/>
      <w:tabs>
        <w:tab w:val="clear" w:pos="8306"/>
        <w:tab w:val="right" w:pos="8505"/>
      </w:tabs>
      <w:jc w:val="both"/>
    </w:pPr>
    <w:r w:rsidRPr="00DC28CC">
      <w:t>[Título do Relatório]</w:t>
    </w:r>
    <w:r w:rsidRPr="00DC28CC">
      <w:tab/>
    </w:r>
    <w:r w:rsidRPr="00DC28CC">
      <w:tab/>
    </w:r>
    <w:r>
      <w:fldChar w:fldCharType="begin"/>
    </w:r>
    <w:r w:rsidRPr="00DC28CC">
      <w:instrText xml:space="preserve"> REF _Ref245480146 \h </w:instrText>
    </w:r>
    <w:r>
      <w:fldChar w:fldCharType="separate"/>
    </w:r>
    <w:r w:rsidRPr="00DC28CC">
      <w:t>[</w:t>
    </w:r>
    <w:r>
      <w:t xml:space="preserve">Anexo </w:t>
    </w:r>
    <w:r w:rsidRPr="00DC28CC">
      <w:t>B]</w:t>
    </w:r>
    <w:r>
      <w:fldChar w:fldCharType="end"/>
    </w:r>
  </w:p>
  <w:p w14:paraId="4C6E420D" w14:textId="77777777" w:rsidR="00197606" w:rsidRPr="00DC28CC" w:rsidRDefault="00197606" w:rsidP="00C440BF">
    <w:pPr>
      <w:pStyle w:val="Cabealho"/>
      <w:pBdr>
        <w:top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505"/>
    <w:multiLevelType w:val="multilevel"/>
    <w:tmpl w:val="18C8FBCA"/>
    <w:lvl w:ilvl="0">
      <w:start w:val="1"/>
      <w:numFmt w:val="decimal"/>
      <w:pStyle w:val="Ttulo1"/>
      <w:lvlText w:val="%1."/>
      <w:lvlJc w:val="left"/>
      <w:pPr>
        <w:ind w:left="1701" w:hanging="567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701" w:hanging="567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1701" w:hanging="567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ind w:left="1701" w:hanging="567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ind w:left="1701" w:hanging="567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ind w:left="1701" w:hanging="567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ind w:left="1701" w:hanging="567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ind w:left="1701" w:hanging="567"/>
      </w:pPr>
      <w:rPr>
        <w:rFonts w:hint="default"/>
      </w:rPr>
    </w:lvl>
  </w:abstractNum>
  <w:abstractNum w:abstractNumId="1" w15:restartNumberingAfterBreak="0">
    <w:nsid w:val="16C94ECA"/>
    <w:multiLevelType w:val="hybridMultilevel"/>
    <w:tmpl w:val="D9C045D0"/>
    <w:lvl w:ilvl="0" w:tplc="0816000F">
      <w:start w:val="1"/>
      <w:numFmt w:val="decimal"/>
      <w:lvlText w:val="%1."/>
      <w:lvlJc w:val="left"/>
      <w:pPr>
        <w:ind w:left="1854" w:hanging="360"/>
      </w:pPr>
    </w:lvl>
    <w:lvl w:ilvl="1" w:tplc="08160019" w:tentative="1">
      <w:start w:val="1"/>
      <w:numFmt w:val="lowerLetter"/>
      <w:lvlText w:val="%2.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21DA5040"/>
    <w:multiLevelType w:val="hybridMultilevel"/>
    <w:tmpl w:val="DEB6A3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52CBE"/>
    <w:multiLevelType w:val="hybridMultilevel"/>
    <w:tmpl w:val="619C281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53119"/>
    <w:multiLevelType w:val="hybridMultilevel"/>
    <w:tmpl w:val="908CE386"/>
    <w:lvl w:ilvl="0" w:tplc="12709D3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4B6D430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640853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1DC4DB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9C8467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0BA1E5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C066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F0E33C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7FC36C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774E3216"/>
    <w:multiLevelType w:val="hybridMultilevel"/>
    <w:tmpl w:val="BD3896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E15F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282233"/>
    <w:multiLevelType w:val="hybridMultilevel"/>
    <w:tmpl w:val="72BC00E0"/>
    <w:lvl w:ilvl="0" w:tplc="0380BEE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2A8781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2A0AA6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C1C938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4FA8B4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9A0C8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9AAEA8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FC4D22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60CFE0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2133940149">
    <w:abstractNumId w:val="0"/>
  </w:num>
  <w:num w:numId="2" w16cid:durableId="1333141122">
    <w:abstractNumId w:val="1"/>
  </w:num>
  <w:num w:numId="3" w16cid:durableId="287009251">
    <w:abstractNumId w:val="2"/>
  </w:num>
  <w:num w:numId="4" w16cid:durableId="801968542">
    <w:abstractNumId w:val="0"/>
  </w:num>
  <w:num w:numId="5" w16cid:durableId="883174023">
    <w:abstractNumId w:val="0"/>
  </w:num>
  <w:num w:numId="6" w16cid:durableId="349575444">
    <w:abstractNumId w:val="0"/>
  </w:num>
  <w:num w:numId="7" w16cid:durableId="396055368">
    <w:abstractNumId w:val="0"/>
  </w:num>
  <w:num w:numId="8" w16cid:durableId="1751385070">
    <w:abstractNumId w:val="5"/>
  </w:num>
  <w:num w:numId="9" w16cid:durableId="1969118255">
    <w:abstractNumId w:val="0"/>
  </w:num>
  <w:num w:numId="10" w16cid:durableId="696538965">
    <w:abstractNumId w:val="0"/>
  </w:num>
  <w:num w:numId="11" w16cid:durableId="1601598593">
    <w:abstractNumId w:val="3"/>
  </w:num>
  <w:num w:numId="12" w16cid:durableId="11084265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62476550">
    <w:abstractNumId w:val="6"/>
  </w:num>
  <w:num w:numId="14" w16cid:durableId="646401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57"/>
  <w:drawingGridVerticalSpacing w:val="57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NTW3MDUwNrY0MDBR0lEKTi0uzszPAykwrAUAVy0bBSwAAAA="/>
  </w:docVars>
  <w:rsids>
    <w:rsidRoot w:val="00264E1D"/>
    <w:rsid w:val="0000112B"/>
    <w:rsid w:val="00003E1E"/>
    <w:rsid w:val="00005504"/>
    <w:rsid w:val="00007BAA"/>
    <w:rsid w:val="0001090D"/>
    <w:rsid w:val="000113A9"/>
    <w:rsid w:val="0001194D"/>
    <w:rsid w:val="000122EE"/>
    <w:rsid w:val="000169D1"/>
    <w:rsid w:val="00020115"/>
    <w:rsid w:val="00024EFA"/>
    <w:rsid w:val="00026256"/>
    <w:rsid w:val="0003336F"/>
    <w:rsid w:val="000369BD"/>
    <w:rsid w:val="00042A6B"/>
    <w:rsid w:val="00042D73"/>
    <w:rsid w:val="00043689"/>
    <w:rsid w:val="0004516C"/>
    <w:rsid w:val="00046780"/>
    <w:rsid w:val="00047B1F"/>
    <w:rsid w:val="00047FB1"/>
    <w:rsid w:val="00057A86"/>
    <w:rsid w:val="00060A91"/>
    <w:rsid w:val="0006275D"/>
    <w:rsid w:val="00064EB0"/>
    <w:rsid w:val="000716FA"/>
    <w:rsid w:val="00071CC6"/>
    <w:rsid w:val="000874E6"/>
    <w:rsid w:val="00090533"/>
    <w:rsid w:val="00091444"/>
    <w:rsid w:val="000956FA"/>
    <w:rsid w:val="000A00DF"/>
    <w:rsid w:val="000A134D"/>
    <w:rsid w:val="000A1AEC"/>
    <w:rsid w:val="000A4FA0"/>
    <w:rsid w:val="000A6648"/>
    <w:rsid w:val="000B0D08"/>
    <w:rsid w:val="000B3AD9"/>
    <w:rsid w:val="000B54FB"/>
    <w:rsid w:val="000B6029"/>
    <w:rsid w:val="000C1B1E"/>
    <w:rsid w:val="000C4633"/>
    <w:rsid w:val="000C4A3E"/>
    <w:rsid w:val="000C65A7"/>
    <w:rsid w:val="000C6B8B"/>
    <w:rsid w:val="000D181E"/>
    <w:rsid w:val="000D53BE"/>
    <w:rsid w:val="000E1F92"/>
    <w:rsid w:val="000E23C5"/>
    <w:rsid w:val="000E2ABA"/>
    <w:rsid w:val="000F1077"/>
    <w:rsid w:val="000F26A5"/>
    <w:rsid w:val="000F7479"/>
    <w:rsid w:val="00101502"/>
    <w:rsid w:val="00104FE3"/>
    <w:rsid w:val="00105FA9"/>
    <w:rsid w:val="00114351"/>
    <w:rsid w:val="00114778"/>
    <w:rsid w:val="00114E29"/>
    <w:rsid w:val="001150E2"/>
    <w:rsid w:val="001164EB"/>
    <w:rsid w:val="00116D06"/>
    <w:rsid w:val="001176B6"/>
    <w:rsid w:val="00123B21"/>
    <w:rsid w:val="00125FCB"/>
    <w:rsid w:val="00127F6A"/>
    <w:rsid w:val="0013701F"/>
    <w:rsid w:val="00140A68"/>
    <w:rsid w:val="00144A71"/>
    <w:rsid w:val="001464CA"/>
    <w:rsid w:val="00155945"/>
    <w:rsid w:val="001567F0"/>
    <w:rsid w:val="0015774D"/>
    <w:rsid w:val="00157D8B"/>
    <w:rsid w:val="00163DA1"/>
    <w:rsid w:val="00165450"/>
    <w:rsid w:val="00165571"/>
    <w:rsid w:val="00166024"/>
    <w:rsid w:val="001718C4"/>
    <w:rsid w:val="00172317"/>
    <w:rsid w:val="00173138"/>
    <w:rsid w:val="00175189"/>
    <w:rsid w:val="00181031"/>
    <w:rsid w:val="0018471D"/>
    <w:rsid w:val="0018516F"/>
    <w:rsid w:val="001918E0"/>
    <w:rsid w:val="001918EC"/>
    <w:rsid w:val="00193956"/>
    <w:rsid w:val="00194191"/>
    <w:rsid w:val="00194646"/>
    <w:rsid w:val="00196680"/>
    <w:rsid w:val="00197606"/>
    <w:rsid w:val="00197D73"/>
    <w:rsid w:val="001A1278"/>
    <w:rsid w:val="001A4C99"/>
    <w:rsid w:val="001A5E3E"/>
    <w:rsid w:val="001B6403"/>
    <w:rsid w:val="001C1E00"/>
    <w:rsid w:val="001C4770"/>
    <w:rsid w:val="001C4A98"/>
    <w:rsid w:val="001D7348"/>
    <w:rsid w:val="001E47A4"/>
    <w:rsid w:val="001F0ABA"/>
    <w:rsid w:val="001F4F4D"/>
    <w:rsid w:val="001F634B"/>
    <w:rsid w:val="00201EC8"/>
    <w:rsid w:val="00202204"/>
    <w:rsid w:val="00202A6B"/>
    <w:rsid w:val="00204BAE"/>
    <w:rsid w:val="0020619E"/>
    <w:rsid w:val="00206BE4"/>
    <w:rsid w:val="00206FBD"/>
    <w:rsid w:val="00210651"/>
    <w:rsid w:val="002218AD"/>
    <w:rsid w:val="00223585"/>
    <w:rsid w:val="002236CE"/>
    <w:rsid w:val="00225AD0"/>
    <w:rsid w:val="002272C2"/>
    <w:rsid w:val="002276F1"/>
    <w:rsid w:val="002327AF"/>
    <w:rsid w:val="002327F0"/>
    <w:rsid w:val="00232DF9"/>
    <w:rsid w:val="00234B72"/>
    <w:rsid w:val="00235F52"/>
    <w:rsid w:val="002369DA"/>
    <w:rsid w:val="00237BD7"/>
    <w:rsid w:val="0024688A"/>
    <w:rsid w:val="002517BA"/>
    <w:rsid w:val="00251846"/>
    <w:rsid w:val="002554A2"/>
    <w:rsid w:val="00255CAF"/>
    <w:rsid w:val="0025604D"/>
    <w:rsid w:val="00256B79"/>
    <w:rsid w:val="00264E1D"/>
    <w:rsid w:val="00271A44"/>
    <w:rsid w:val="00276084"/>
    <w:rsid w:val="002807B8"/>
    <w:rsid w:val="00280F92"/>
    <w:rsid w:val="002829E4"/>
    <w:rsid w:val="00291DDA"/>
    <w:rsid w:val="00294E60"/>
    <w:rsid w:val="00295084"/>
    <w:rsid w:val="00297506"/>
    <w:rsid w:val="0029786E"/>
    <w:rsid w:val="00297E48"/>
    <w:rsid w:val="002A1CC4"/>
    <w:rsid w:val="002A3487"/>
    <w:rsid w:val="002A3613"/>
    <w:rsid w:val="002A688F"/>
    <w:rsid w:val="002A76BA"/>
    <w:rsid w:val="002B0E55"/>
    <w:rsid w:val="002B1D32"/>
    <w:rsid w:val="002B3DFC"/>
    <w:rsid w:val="002B5B18"/>
    <w:rsid w:val="002B5F73"/>
    <w:rsid w:val="002C368E"/>
    <w:rsid w:val="002C490A"/>
    <w:rsid w:val="002D279D"/>
    <w:rsid w:val="002E101B"/>
    <w:rsid w:val="002E4BBA"/>
    <w:rsid w:val="002E5122"/>
    <w:rsid w:val="002F14EB"/>
    <w:rsid w:val="002F3AA0"/>
    <w:rsid w:val="002F4105"/>
    <w:rsid w:val="00300A6E"/>
    <w:rsid w:val="00306555"/>
    <w:rsid w:val="00306C2B"/>
    <w:rsid w:val="00307377"/>
    <w:rsid w:val="00310496"/>
    <w:rsid w:val="00314F05"/>
    <w:rsid w:val="00315F99"/>
    <w:rsid w:val="00316E9F"/>
    <w:rsid w:val="00324B05"/>
    <w:rsid w:val="00326B21"/>
    <w:rsid w:val="003300A1"/>
    <w:rsid w:val="00332ACA"/>
    <w:rsid w:val="0033459E"/>
    <w:rsid w:val="00340182"/>
    <w:rsid w:val="00340AB4"/>
    <w:rsid w:val="003441AE"/>
    <w:rsid w:val="00345652"/>
    <w:rsid w:val="00350BAB"/>
    <w:rsid w:val="003513BB"/>
    <w:rsid w:val="00352129"/>
    <w:rsid w:val="00355E38"/>
    <w:rsid w:val="00367B54"/>
    <w:rsid w:val="00371DBC"/>
    <w:rsid w:val="00372CA8"/>
    <w:rsid w:val="00374277"/>
    <w:rsid w:val="003755C7"/>
    <w:rsid w:val="00376767"/>
    <w:rsid w:val="00384688"/>
    <w:rsid w:val="00385D33"/>
    <w:rsid w:val="00392B6C"/>
    <w:rsid w:val="00394905"/>
    <w:rsid w:val="003965EC"/>
    <w:rsid w:val="003A0E31"/>
    <w:rsid w:val="003A7991"/>
    <w:rsid w:val="003B5825"/>
    <w:rsid w:val="003B5FC0"/>
    <w:rsid w:val="003B741B"/>
    <w:rsid w:val="003C000B"/>
    <w:rsid w:val="003C78DE"/>
    <w:rsid w:val="003D0BA6"/>
    <w:rsid w:val="003D3E70"/>
    <w:rsid w:val="003D4515"/>
    <w:rsid w:val="003D6577"/>
    <w:rsid w:val="003E034A"/>
    <w:rsid w:val="003E2C1E"/>
    <w:rsid w:val="003E2CD3"/>
    <w:rsid w:val="003E4FA4"/>
    <w:rsid w:val="003E632A"/>
    <w:rsid w:val="003E6E22"/>
    <w:rsid w:val="003F0D0F"/>
    <w:rsid w:val="003F1AC5"/>
    <w:rsid w:val="003F45C2"/>
    <w:rsid w:val="003F47C3"/>
    <w:rsid w:val="003F7964"/>
    <w:rsid w:val="004004D7"/>
    <w:rsid w:val="004057AB"/>
    <w:rsid w:val="00405EE0"/>
    <w:rsid w:val="00406F7E"/>
    <w:rsid w:val="004135FC"/>
    <w:rsid w:val="00414C0B"/>
    <w:rsid w:val="00417A55"/>
    <w:rsid w:val="004242EE"/>
    <w:rsid w:val="0042565A"/>
    <w:rsid w:val="00425E5D"/>
    <w:rsid w:val="004266A0"/>
    <w:rsid w:val="004302FF"/>
    <w:rsid w:val="00431D95"/>
    <w:rsid w:val="004338D9"/>
    <w:rsid w:val="00437AFE"/>
    <w:rsid w:val="004425C0"/>
    <w:rsid w:val="004436F4"/>
    <w:rsid w:val="00450AE9"/>
    <w:rsid w:val="00452398"/>
    <w:rsid w:val="00454568"/>
    <w:rsid w:val="004606AB"/>
    <w:rsid w:val="00462436"/>
    <w:rsid w:val="0047039F"/>
    <w:rsid w:val="004752C9"/>
    <w:rsid w:val="004765D2"/>
    <w:rsid w:val="00477949"/>
    <w:rsid w:val="00477CDE"/>
    <w:rsid w:val="004846CB"/>
    <w:rsid w:val="004864F4"/>
    <w:rsid w:val="00487215"/>
    <w:rsid w:val="004921F6"/>
    <w:rsid w:val="00492B10"/>
    <w:rsid w:val="004935FB"/>
    <w:rsid w:val="00493C2F"/>
    <w:rsid w:val="004A0816"/>
    <w:rsid w:val="004A40DC"/>
    <w:rsid w:val="004B3C31"/>
    <w:rsid w:val="004B6ED5"/>
    <w:rsid w:val="004B7D1C"/>
    <w:rsid w:val="004B7D5E"/>
    <w:rsid w:val="004B7D6D"/>
    <w:rsid w:val="004C45A4"/>
    <w:rsid w:val="004C757D"/>
    <w:rsid w:val="004C7AD5"/>
    <w:rsid w:val="004C7C1E"/>
    <w:rsid w:val="004D6A46"/>
    <w:rsid w:val="004E3831"/>
    <w:rsid w:val="004E3C6F"/>
    <w:rsid w:val="004E5558"/>
    <w:rsid w:val="004E5AD4"/>
    <w:rsid w:val="004E628D"/>
    <w:rsid w:val="004F13F1"/>
    <w:rsid w:val="004F7750"/>
    <w:rsid w:val="00500FFA"/>
    <w:rsid w:val="00504090"/>
    <w:rsid w:val="00512C4B"/>
    <w:rsid w:val="00515CC2"/>
    <w:rsid w:val="0051640C"/>
    <w:rsid w:val="00516FA3"/>
    <w:rsid w:val="005219E7"/>
    <w:rsid w:val="00525D22"/>
    <w:rsid w:val="00534208"/>
    <w:rsid w:val="005404B0"/>
    <w:rsid w:val="00545321"/>
    <w:rsid w:val="005455B5"/>
    <w:rsid w:val="005468B8"/>
    <w:rsid w:val="00552724"/>
    <w:rsid w:val="00554A09"/>
    <w:rsid w:val="00555ADE"/>
    <w:rsid w:val="0055779E"/>
    <w:rsid w:val="00560100"/>
    <w:rsid w:val="00560EA0"/>
    <w:rsid w:val="005632FB"/>
    <w:rsid w:val="00563ABE"/>
    <w:rsid w:val="0056708E"/>
    <w:rsid w:val="00572531"/>
    <w:rsid w:val="0057637A"/>
    <w:rsid w:val="00580C4C"/>
    <w:rsid w:val="00580FE3"/>
    <w:rsid w:val="005810EF"/>
    <w:rsid w:val="005822E3"/>
    <w:rsid w:val="00582BAE"/>
    <w:rsid w:val="00583BB6"/>
    <w:rsid w:val="0058584D"/>
    <w:rsid w:val="00590A63"/>
    <w:rsid w:val="00592159"/>
    <w:rsid w:val="005937E7"/>
    <w:rsid w:val="00593855"/>
    <w:rsid w:val="00595096"/>
    <w:rsid w:val="005A28BB"/>
    <w:rsid w:val="005A307C"/>
    <w:rsid w:val="005A5099"/>
    <w:rsid w:val="005A6B96"/>
    <w:rsid w:val="005B090F"/>
    <w:rsid w:val="005B15BC"/>
    <w:rsid w:val="005B2EE6"/>
    <w:rsid w:val="005B4F97"/>
    <w:rsid w:val="005B52B2"/>
    <w:rsid w:val="005B6D80"/>
    <w:rsid w:val="005C1940"/>
    <w:rsid w:val="005C3201"/>
    <w:rsid w:val="005C44B7"/>
    <w:rsid w:val="005C4BED"/>
    <w:rsid w:val="005C50C6"/>
    <w:rsid w:val="005C7A85"/>
    <w:rsid w:val="005D23C7"/>
    <w:rsid w:val="005D45F1"/>
    <w:rsid w:val="005D49E5"/>
    <w:rsid w:val="005D4FCF"/>
    <w:rsid w:val="005E2748"/>
    <w:rsid w:val="005E4152"/>
    <w:rsid w:val="005E4968"/>
    <w:rsid w:val="005F261F"/>
    <w:rsid w:val="005F2833"/>
    <w:rsid w:val="005F4E42"/>
    <w:rsid w:val="005F528B"/>
    <w:rsid w:val="005F5846"/>
    <w:rsid w:val="005F5981"/>
    <w:rsid w:val="005F6869"/>
    <w:rsid w:val="005F73C0"/>
    <w:rsid w:val="006006F7"/>
    <w:rsid w:val="006025D4"/>
    <w:rsid w:val="00602DE9"/>
    <w:rsid w:val="00603F29"/>
    <w:rsid w:val="0061016A"/>
    <w:rsid w:val="00612F12"/>
    <w:rsid w:val="0061518E"/>
    <w:rsid w:val="00622080"/>
    <w:rsid w:val="00624E90"/>
    <w:rsid w:val="006263EF"/>
    <w:rsid w:val="00626A53"/>
    <w:rsid w:val="00633D32"/>
    <w:rsid w:val="00635F42"/>
    <w:rsid w:val="00640220"/>
    <w:rsid w:val="0064063D"/>
    <w:rsid w:val="00641DA3"/>
    <w:rsid w:val="00643EFD"/>
    <w:rsid w:val="006479D9"/>
    <w:rsid w:val="00650AEC"/>
    <w:rsid w:val="00653998"/>
    <w:rsid w:val="00653C50"/>
    <w:rsid w:val="00654053"/>
    <w:rsid w:val="00655740"/>
    <w:rsid w:val="00655FB2"/>
    <w:rsid w:val="00661934"/>
    <w:rsid w:val="006641E4"/>
    <w:rsid w:val="00666096"/>
    <w:rsid w:val="00670A0F"/>
    <w:rsid w:val="00673010"/>
    <w:rsid w:val="00676050"/>
    <w:rsid w:val="00686552"/>
    <w:rsid w:val="006868E3"/>
    <w:rsid w:val="00690821"/>
    <w:rsid w:val="006951C7"/>
    <w:rsid w:val="00696687"/>
    <w:rsid w:val="0069724F"/>
    <w:rsid w:val="006A17D4"/>
    <w:rsid w:val="006A3517"/>
    <w:rsid w:val="006B0883"/>
    <w:rsid w:val="006B4CB0"/>
    <w:rsid w:val="006B6257"/>
    <w:rsid w:val="006C59D7"/>
    <w:rsid w:val="006D069F"/>
    <w:rsid w:val="006D0C49"/>
    <w:rsid w:val="006D5922"/>
    <w:rsid w:val="006D61E3"/>
    <w:rsid w:val="006D7FCA"/>
    <w:rsid w:val="006E5593"/>
    <w:rsid w:val="006F0349"/>
    <w:rsid w:val="006F2897"/>
    <w:rsid w:val="006F44CF"/>
    <w:rsid w:val="006F6B39"/>
    <w:rsid w:val="006F7380"/>
    <w:rsid w:val="0070210B"/>
    <w:rsid w:val="00707C0B"/>
    <w:rsid w:val="00710363"/>
    <w:rsid w:val="00713EE7"/>
    <w:rsid w:val="00715E0A"/>
    <w:rsid w:val="00720B89"/>
    <w:rsid w:val="007251D9"/>
    <w:rsid w:val="007259C1"/>
    <w:rsid w:val="00725A6D"/>
    <w:rsid w:val="00726032"/>
    <w:rsid w:val="00726F57"/>
    <w:rsid w:val="00732576"/>
    <w:rsid w:val="00734EA3"/>
    <w:rsid w:val="007517EE"/>
    <w:rsid w:val="007534C8"/>
    <w:rsid w:val="00754F39"/>
    <w:rsid w:val="007552E1"/>
    <w:rsid w:val="00757425"/>
    <w:rsid w:val="00764DDF"/>
    <w:rsid w:val="0076715D"/>
    <w:rsid w:val="0077254A"/>
    <w:rsid w:val="007747F1"/>
    <w:rsid w:val="00774843"/>
    <w:rsid w:val="00775EAB"/>
    <w:rsid w:val="0077640A"/>
    <w:rsid w:val="00776532"/>
    <w:rsid w:val="00780174"/>
    <w:rsid w:val="00781784"/>
    <w:rsid w:val="00782003"/>
    <w:rsid w:val="0078437E"/>
    <w:rsid w:val="007A045C"/>
    <w:rsid w:val="007A4166"/>
    <w:rsid w:val="007A6D55"/>
    <w:rsid w:val="007B448C"/>
    <w:rsid w:val="007B5682"/>
    <w:rsid w:val="007B6053"/>
    <w:rsid w:val="007C074F"/>
    <w:rsid w:val="007C147C"/>
    <w:rsid w:val="007C3EB4"/>
    <w:rsid w:val="007C584F"/>
    <w:rsid w:val="007C67EE"/>
    <w:rsid w:val="007C6DA9"/>
    <w:rsid w:val="007C6E90"/>
    <w:rsid w:val="007C71A6"/>
    <w:rsid w:val="007D09A2"/>
    <w:rsid w:val="007D241D"/>
    <w:rsid w:val="007D5FF8"/>
    <w:rsid w:val="007D60E9"/>
    <w:rsid w:val="007D68A0"/>
    <w:rsid w:val="007D6F2D"/>
    <w:rsid w:val="007E1FE9"/>
    <w:rsid w:val="007E3212"/>
    <w:rsid w:val="007F0714"/>
    <w:rsid w:val="007F1156"/>
    <w:rsid w:val="007F2F7E"/>
    <w:rsid w:val="007F408F"/>
    <w:rsid w:val="0080013D"/>
    <w:rsid w:val="00802A6D"/>
    <w:rsid w:val="008146EF"/>
    <w:rsid w:val="008207F2"/>
    <w:rsid w:val="00822722"/>
    <w:rsid w:val="00823D4D"/>
    <w:rsid w:val="0082559B"/>
    <w:rsid w:val="00825FE5"/>
    <w:rsid w:val="0083595B"/>
    <w:rsid w:val="00836082"/>
    <w:rsid w:val="00840B78"/>
    <w:rsid w:val="0084569E"/>
    <w:rsid w:val="00847633"/>
    <w:rsid w:val="00854A33"/>
    <w:rsid w:val="00856479"/>
    <w:rsid w:val="00861B5A"/>
    <w:rsid w:val="008624C8"/>
    <w:rsid w:val="00863C2C"/>
    <w:rsid w:val="00865FA3"/>
    <w:rsid w:val="008710D6"/>
    <w:rsid w:val="00871F8B"/>
    <w:rsid w:val="00875676"/>
    <w:rsid w:val="00875A84"/>
    <w:rsid w:val="00877DF5"/>
    <w:rsid w:val="00882017"/>
    <w:rsid w:val="00886562"/>
    <w:rsid w:val="00887913"/>
    <w:rsid w:val="00890C2A"/>
    <w:rsid w:val="00891CC7"/>
    <w:rsid w:val="00893332"/>
    <w:rsid w:val="00894CC7"/>
    <w:rsid w:val="008A1C9E"/>
    <w:rsid w:val="008A282A"/>
    <w:rsid w:val="008A4876"/>
    <w:rsid w:val="008A4B0E"/>
    <w:rsid w:val="008A5544"/>
    <w:rsid w:val="008A5B56"/>
    <w:rsid w:val="008A659B"/>
    <w:rsid w:val="008A66C4"/>
    <w:rsid w:val="008B00D0"/>
    <w:rsid w:val="008B0160"/>
    <w:rsid w:val="008B02CA"/>
    <w:rsid w:val="008B32DE"/>
    <w:rsid w:val="008C244E"/>
    <w:rsid w:val="008C29D4"/>
    <w:rsid w:val="008C4C8B"/>
    <w:rsid w:val="008C5B17"/>
    <w:rsid w:val="008D1682"/>
    <w:rsid w:val="008D4746"/>
    <w:rsid w:val="008D5A7C"/>
    <w:rsid w:val="008D7DBE"/>
    <w:rsid w:val="008E03A4"/>
    <w:rsid w:val="008E230D"/>
    <w:rsid w:val="008E39E0"/>
    <w:rsid w:val="008E4188"/>
    <w:rsid w:val="008E7DA9"/>
    <w:rsid w:val="008F13D7"/>
    <w:rsid w:val="008F20AE"/>
    <w:rsid w:val="0090272F"/>
    <w:rsid w:val="00910256"/>
    <w:rsid w:val="0091204D"/>
    <w:rsid w:val="009153EC"/>
    <w:rsid w:val="00916D95"/>
    <w:rsid w:val="0093033D"/>
    <w:rsid w:val="009329C1"/>
    <w:rsid w:val="00934C7F"/>
    <w:rsid w:val="0093503A"/>
    <w:rsid w:val="00937789"/>
    <w:rsid w:val="00941377"/>
    <w:rsid w:val="00943016"/>
    <w:rsid w:val="00943255"/>
    <w:rsid w:val="00943FCF"/>
    <w:rsid w:val="00945CB5"/>
    <w:rsid w:val="00952860"/>
    <w:rsid w:val="00957E1B"/>
    <w:rsid w:val="009645FD"/>
    <w:rsid w:val="00965215"/>
    <w:rsid w:val="00970C74"/>
    <w:rsid w:val="00981D29"/>
    <w:rsid w:val="00985C27"/>
    <w:rsid w:val="0098764B"/>
    <w:rsid w:val="009920DD"/>
    <w:rsid w:val="00995F97"/>
    <w:rsid w:val="009962C0"/>
    <w:rsid w:val="00997C9A"/>
    <w:rsid w:val="009A2172"/>
    <w:rsid w:val="009A2722"/>
    <w:rsid w:val="009A3B37"/>
    <w:rsid w:val="009B0D6B"/>
    <w:rsid w:val="009B13E1"/>
    <w:rsid w:val="009B3B64"/>
    <w:rsid w:val="009B4E24"/>
    <w:rsid w:val="009B60D4"/>
    <w:rsid w:val="009C1872"/>
    <w:rsid w:val="009C32E8"/>
    <w:rsid w:val="009C6534"/>
    <w:rsid w:val="009D0CA8"/>
    <w:rsid w:val="009D1D16"/>
    <w:rsid w:val="009D36D7"/>
    <w:rsid w:val="009D3A63"/>
    <w:rsid w:val="009D3B4F"/>
    <w:rsid w:val="009E4B7D"/>
    <w:rsid w:val="009E565C"/>
    <w:rsid w:val="009E797F"/>
    <w:rsid w:val="009F0D08"/>
    <w:rsid w:val="009F40EA"/>
    <w:rsid w:val="009F44B0"/>
    <w:rsid w:val="009F59B9"/>
    <w:rsid w:val="009F641F"/>
    <w:rsid w:val="00A01559"/>
    <w:rsid w:val="00A06437"/>
    <w:rsid w:val="00A06853"/>
    <w:rsid w:val="00A07B66"/>
    <w:rsid w:val="00A10140"/>
    <w:rsid w:val="00A16FE2"/>
    <w:rsid w:val="00A23039"/>
    <w:rsid w:val="00A3053A"/>
    <w:rsid w:val="00A319D2"/>
    <w:rsid w:val="00A31ABA"/>
    <w:rsid w:val="00A31D17"/>
    <w:rsid w:val="00A33412"/>
    <w:rsid w:val="00A34BAD"/>
    <w:rsid w:val="00A36319"/>
    <w:rsid w:val="00A4527B"/>
    <w:rsid w:val="00A45639"/>
    <w:rsid w:val="00A47BF5"/>
    <w:rsid w:val="00A53129"/>
    <w:rsid w:val="00A54236"/>
    <w:rsid w:val="00A543F8"/>
    <w:rsid w:val="00A612FA"/>
    <w:rsid w:val="00A61C78"/>
    <w:rsid w:val="00A65567"/>
    <w:rsid w:val="00A65E7D"/>
    <w:rsid w:val="00A673B4"/>
    <w:rsid w:val="00A6754F"/>
    <w:rsid w:val="00A704B9"/>
    <w:rsid w:val="00A806B0"/>
    <w:rsid w:val="00A82EAC"/>
    <w:rsid w:val="00A86E68"/>
    <w:rsid w:val="00A92AA2"/>
    <w:rsid w:val="00A9377B"/>
    <w:rsid w:val="00A94968"/>
    <w:rsid w:val="00A965B5"/>
    <w:rsid w:val="00AA034E"/>
    <w:rsid w:val="00AA3ACE"/>
    <w:rsid w:val="00AA534B"/>
    <w:rsid w:val="00AA5399"/>
    <w:rsid w:val="00AA5694"/>
    <w:rsid w:val="00AA60B8"/>
    <w:rsid w:val="00AA6998"/>
    <w:rsid w:val="00AA7584"/>
    <w:rsid w:val="00AB21EB"/>
    <w:rsid w:val="00AB2752"/>
    <w:rsid w:val="00AB40FC"/>
    <w:rsid w:val="00AB5FFE"/>
    <w:rsid w:val="00AC0980"/>
    <w:rsid w:val="00AC367D"/>
    <w:rsid w:val="00AC448A"/>
    <w:rsid w:val="00AC4DBD"/>
    <w:rsid w:val="00AC6520"/>
    <w:rsid w:val="00AD02EC"/>
    <w:rsid w:val="00AD5461"/>
    <w:rsid w:val="00AE0004"/>
    <w:rsid w:val="00AE1D23"/>
    <w:rsid w:val="00AF3412"/>
    <w:rsid w:val="00AF47DA"/>
    <w:rsid w:val="00AF72D4"/>
    <w:rsid w:val="00B0008D"/>
    <w:rsid w:val="00B05CE0"/>
    <w:rsid w:val="00B065FA"/>
    <w:rsid w:val="00B07883"/>
    <w:rsid w:val="00B10463"/>
    <w:rsid w:val="00B11963"/>
    <w:rsid w:val="00B122C0"/>
    <w:rsid w:val="00B15337"/>
    <w:rsid w:val="00B2147A"/>
    <w:rsid w:val="00B2215B"/>
    <w:rsid w:val="00B221CD"/>
    <w:rsid w:val="00B24151"/>
    <w:rsid w:val="00B267E1"/>
    <w:rsid w:val="00B26E2C"/>
    <w:rsid w:val="00B2700E"/>
    <w:rsid w:val="00B27898"/>
    <w:rsid w:val="00B27C62"/>
    <w:rsid w:val="00B30316"/>
    <w:rsid w:val="00B328C4"/>
    <w:rsid w:val="00B339C2"/>
    <w:rsid w:val="00B37522"/>
    <w:rsid w:val="00B40F06"/>
    <w:rsid w:val="00B4109E"/>
    <w:rsid w:val="00B41BE1"/>
    <w:rsid w:val="00B60C0A"/>
    <w:rsid w:val="00B61425"/>
    <w:rsid w:val="00B628BD"/>
    <w:rsid w:val="00B639B5"/>
    <w:rsid w:val="00B64526"/>
    <w:rsid w:val="00B648DC"/>
    <w:rsid w:val="00B66B73"/>
    <w:rsid w:val="00B67724"/>
    <w:rsid w:val="00B70122"/>
    <w:rsid w:val="00B71142"/>
    <w:rsid w:val="00B72904"/>
    <w:rsid w:val="00B73382"/>
    <w:rsid w:val="00B81FEB"/>
    <w:rsid w:val="00B852BA"/>
    <w:rsid w:val="00B8682C"/>
    <w:rsid w:val="00B97512"/>
    <w:rsid w:val="00BA3E92"/>
    <w:rsid w:val="00BA4A5E"/>
    <w:rsid w:val="00BA750D"/>
    <w:rsid w:val="00BB22DB"/>
    <w:rsid w:val="00BB7955"/>
    <w:rsid w:val="00BC553A"/>
    <w:rsid w:val="00BD320B"/>
    <w:rsid w:val="00BD43FD"/>
    <w:rsid w:val="00BD7AE9"/>
    <w:rsid w:val="00BE6188"/>
    <w:rsid w:val="00BE67CE"/>
    <w:rsid w:val="00BF2B4F"/>
    <w:rsid w:val="00BF3C32"/>
    <w:rsid w:val="00BF5ED6"/>
    <w:rsid w:val="00BF6936"/>
    <w:rsid w:val="00BF7771"/>
    <w:rsid w:val="00C03366"/>
    <w:rsid w:val="00C06C9C"/>
    <w:rsid w:val="00C07C88"/>
    <w:rsid w:val="00C1000D"/>
    <w:rsid w:val="00C1264A"/>
    <w:rsid w:val="00C15C45"/>
    <w:rsid w:val="00C16005"/>
    <w:rsid w:val="00C16BE0"/>
    <w:rsid w:val="00C20B6D"/>
    <w:rsid w:val="00C213C6"/>
    <w:rsid w:val="00C21738"/>
    <w:rsid w:val="00C25405"/>
    <w:rsid w:val="00C26746"/>
    <w:rsid w:val="00C31CF2"/>
    <w:rsid w:val="00C3354E"/>
    <w:rsid w:val="00C347F2"/>
    <w:rsid w:val="00C3631F"/>
    <w:rsid w:val="00C369AD"/>
    <w:rsid w:val="00C37330"/>
    <w:rsid w:val="00C40089"/>
    <w:rsid w:val="00C440BF"/>
    <w:rsid w:val="00C4693D"/>
    <w:rsid w:val="00C5396C"/>
    <w:rsid w:val="00C57A61"/>
    <w:rsid w:val="00C64E16"/>
    <w:rsid w:val="00C651F5"/>
    <w:rsid w:val="00C67CF5"/>
    <w:rsid w:val="00C704A0"/>
    <w:rsid w:val="00C7232F"/>
    <w:rsid w:val="00C75486"/>
    <w:rsid w:val="00C765B6"/>
    <w:rsid w:val="00C83E18"/>
    <w:rsid w:val="00C84A7F"/>
    <w:rsid w:val="00C84CBF"/>
    <w:rsid w:val="00C85A0F"/>
    <w:rsid w:val="00C862E0"/>
    <w:rsid w:val="00C878F7"/>
    <w:rsid w:val="00C9110C"/>
    <w:rsid w:val="00C91B42"/>
    <w:rsid w:val="00C942B2"/>
    <w:rsid w:val="00C97574"/>
    <w:rsid w:val="00CA0AEF"/>
    <w:rsid w:val="00CA4906"/>
    <w:rsid w:val="00CA52AD"/>
    <w:rsid w:val="00CA55B0"/>
    <w:rsid w:val="00CB4429"/>
    <w:rsid w:val="00CB5754"/>
    <w:rsid w:val="00CC1C2E"/>
    <w:rsid w:val="00CC3CDA"/>
    <w:rsid w:val="00CC57F2"/>
    <w:rsid w:val="00CC57F5"/>
    <w:rsid w:val="00CC6A68"/>
    <w:rsid w:val="00CC6D93"/>
    <w:rsid w:val="00CC7CFE"/>
    <w:rsid w:val="00CC7E10"/>
    <w:rsid w:val="00CD103B"/>
    <w:rsid w:val="00CD11B2"/>
    <w:rsid w:val="00CD1B8A"/>
    <w:rsid w:val="00CD256B"/>
    <w:rsid w:val="00CD4D6D"/>
    <w:rsid w:val="00CD643F"/>
    <w:rsid w:val="00CE0197"/>
    <w:rsid w:val="00CE0B7D"/>
    <w:rsid w:val="00CE505A"/>
    <w:rsid w:val="00CE5935"/>
    <w:rsid w:val="00CE5F3A"/>
    <w:rsid w:val="00CF2983"/>
    <w:rsid w:val="00CF42FD"/>
    <w:rsid w:val="00CF5229"/>
    <w:rsid w:val="00CF6711"/>
    <w:rsid w:val="00CF7B4B"/>
    <w:rsid w:val="00D067EE"/>
    <w:rsid w:val="00D144B8"/>
    <w:rsid w:val="00D1574F"/>
    <w:rsid w:val="00D1786C"/>
    <w:rsid w:val="00D17D99"/>
    <w:rsid w:val="00D25DCA"/>
    <w:rsid w:val="00D30653"/>
    <w:rsid w:val="00D33BB7"/>
    <w:rsid w:val="00D37A86"/>
    <w:rsid w:val="00D42449"/>
    <w:rsid w:val="00D42622"/>
    <w:rsid w:val="00D428C4"/>
    <w:rsid w:val="00D438EF"/>
    <w:rsid w:val="00D52AA4"/>
    <w:rsid w:val="00D52B76"/>
    <w:rsid w:val="00D53BF8"/>
    <w:rsid w:val="00D56577"/>
    <w:rsid w:val="00D57E20"/>
    <w:rsid w:val="00D607A3"/>
    <w:rsid w:val="00D7007C"/>
    <w:rsid w:val="00D703A7"/>
    <w:rsid w:val="00D73608"/>
    <w:rsid w:val="00D75E57"/>
    <w:rsid w:val="00D838A2"/>
    <w:rsid w:val="00D841FF"/>
    <w:rsid w:val="00D853E6"/>
    <w:rsid w:val="00D904F9"/>
    <w:rsid w:val="00D92005"/>
    <w:rsid w:val="00D9219A"/>
    <w:rsid w:val="00D93FF9"/>
    <w:rsid w:val="00D9472C"/>
    <w:rsid w:val="00D9634B"/>
    <w:rsid w:val="00D9667B"/>
    <w:rsid w:val="00DA031E"/>
    <w:rsid w:val="00DA146B"/>
    <w:rsid w:val="00DA192F"/>
    <w:rsid w:val="00DA2AE9"/>
    <w:rsid w:val="00DA2EBA"/>
    <w:rsid w:val="00DA2ED5"/>
    <w:rsid w:val="00DA34CB"/>
    <w:rsid w:val="00DA40A2"/>
    <w:rsid w:val="00DA72A4"/>
    <w:rsid w:val="00DA733E"/>
    <w:rsid w:val="00DA7FB5"/>
    <w:rsid w:val="00DB2290"/>
    <w:rsid w:val="00DB3F26"/>
    <w:rsid w:val="00DB5D76"/>
    <w:rsid w:val="00DB7C63"/>
    <w:rsid w:val="00DC1C37"/>
    <w:rsid w:val="00DC2476"/>
    <w:rsid w:val="00DC28CC"/>
    <w:rsid w:val="00DC3D1A"/>
    <w:rsid w:val="00DD16D2"/>
    <w:rsid w:val="00DD6C53"/>
    <w:rsid w:val="00DD7DEA"/>
    <w:rsid w:val="00DE0B73"/>
    <w:rsid w:val="00DE1B09"/>
    <w:rsid w:val="00DE1DF1"/>
    <w:rsid w:val="00DE5B80"/>
    <w:rsid w:val="00DF0B62"/>
    <w:rsid w:val="00DF4562"/>
    <w:rsid w:val="00E03F07"/>
    <w:rsid w:val="00E04120"/>
    <w:rsid w:val="00E05EEE"/>
    <w:rsid w:val="00E062F4"/>
    <w:rsid w:val="00E135CF"/>
    <w:rsid w:val="00E1425D"/>
    <w:rsid w:val="00E16125"/>
    <w:rsid w:val="00E2154B"/>
    <w:rsid w:val="00E235D8"/>
    <w:rsid w:val="00E2575D"/>
    <w:rsid w:val="00E26A10"/>
    <w:rsid w:val="00E27653"/>
    <w:rsid w:val="00E27B2C"/>
    <w:rsid w:val="00E31DD9"/>
    <w:rsid w:val="00E32DA2"/>
    <w:rsid w:val="00E352F1"/>
    <w:rsid w:val="00E355FF"/>
    <w:rsid w:val="00E4160C"/>
    <w:rsid w:val="00E43A5E"/>
    <w:rsid w:val="00E534BD"/>
    <w:rsid w:val="00E53FD4"/>
    <w:rsid w:val="00E568D6"/>
    <w:rsid w:val="00E56A1D"/>
    <w:rsid w:val="00E5730D"/>
    <w:rsid w:val="00E57929"/>
    <w:rsid w:val="00E60481"/>
    <w:rsid w:val="00E60960"/>
    <w:rsid w:val="00E63DAB"/>
    <w:rsid w:val="00E6540A"/>
    <w:rsid w:val="00E66693"/>
    <w:rsid w:val="00E677C1"/>
    <w:rsid w:val="00E67999"/>
    <w:rsid w:val="00E71440"/>
    <w:rsid w:val="00E770B6"/>
    <w:rsid w:val="00E77BF2"/>
    <w:rsid w:val="00E80BD6"/>
    <w:rsid w:val="00E8253B"/>
    <w:rsid w:val="00E83216"/>
    <w:rsid w:val="00E86469"/>
    <w:rsid w:val="00E965DB"/>
    <w:rsid w:val="00E9742F"/>
    <w:rsid w:val="00EA0B48"/>
    <w:rsid w:val="00EB01AB"/>
    <w:rsid w:val="00EC0A0F"/>
    <w:rsid w:val="00EC2A8E"/>
    <w:rsid w:val="00EC65FD"/>
    <w:rsid w:val="00ED0B0B"/>
    <w:rsid w:val="00ED24A8"/>
    <w:rsid w:val="00ED24C2"/>
    <w:rsid w:val="00ED5FBC"/>
    <w:rsid w:val="00EE188C"/>
    <w:rsid w:val="00EE36C5"/>
    <w:rsid w:val="00EE5861"/>
    <w:rsid w:val="00EE7EFE"/>
    <w:rsid w:val="00EF1726"/>
    <w:rsid w:val="00EF690E"/>
    <w:rsid w:val="00EF755D"/>
    <w:rsid w:val="00F01DE9"/>
    <w:rsid w:val="00F02B4D"/>
    <w:rsid w:val="00F03349"/>
    <w:rsid w:val="00F05CA4"/>
    <w:rsid w:val="00F06D20"/>
    <w:rsid w:val="00F11AB4"/>
    <w:rsid w:val="00F14FA6"/>
    <w:rsid w:val="00F17A93"/>
    <w:rsid w:val="00F21CE8"/>
    <w:rsid w:val="00F248F2"/>
    <w:rsid w:val="00F25365"/>
    <w:rsid w:val="00F2554D"/>
    <w:rsid w:val="00F255BA"/>
    <w:rsid w:val="00F26A26"/>
    <w:rsid w:val="00F3247E"/>
    <w:rsid w:val="00F335D4"/>
    <w:rsid w:val="00F34A5A"/>
    <w:rsid w:val="00F34E33"/>
    <w:rsid w:val="00F415B4"/>
    <w:rsid w:val="00F44B76"/>
    <w:rsid w:val="00F47FB4"/>
    <w:rsid w:val="00F53CEF"/>
    <w:rsid w:val="00F60215"/>
    <w:rsid w:val="00F63001"/>
    <w:rsid w:val="00F63E78"/>
    <w:rsid w:val="00F644DB"/>
    <w:rsid w:val="00F646DD"/>
    <w:rsid w:val="00F66BF1"/>
    <w:rsid w:val="00F6746A"/>
    <w:rsid w:val="00F67A10"/>
    <w:rsid w:val="00F85665"/>
    <w:rsid w:val="00F91011"/>
    <w:rsid w:val="00F964D2"/>
    <w:rsid w:val="00FA1487"/>
    <w:rsid w:val="00FA19F2"/>
    <w:rsid w:val="00FA2793"/>
    <w:rsid w:val="00FB4EEF"/>
    <w:rsid w:val="00FB58D5"/>
    <w:rsid w:val="00FC08C3"/>
    <w:rsid w:val="00FC16EA"/>
    <w:rsid w:val="00FC1BF7"/>
    <w:rsid w:val="00FC5E62"/>
    <w:rsid w:val="00FC7F29"/>
    <w:rsid w:val="00FD21F7"/>
    <w:rsid w:val="00FD5C3A"/>
    <w:rsid w:val="00FE0303"/>
    <w:rsid w:val="00FE2152"/>
    <w:rsid w:val="00FF028D"/>
    <w:rsid w:val="00FF0360"/>
    <w:rsid w:val="00FF105E"/>
    <w:rsid w:val="00FF1445"/>
    <w:rsid w:val="00FF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339045"/>
  <w15:docId w15:val="{4133B6A6-0E85-4268-81FA-52B91B8E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320B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  <w:lang w:val="en-GB" w:eastAsia="en-US"/>
    </w:rPr>
  </w:style>
  <w:style w:type="paragraph" w:styleId="Ttulo1">
    <w:name w:val="heading 1"/>
    <w:basedOn w:val="Normal"/>
    <w:next w:val="Normal"/>
    <w:qFormat/>
    <w:rsid w:val="00A47BF5"/>
    <w:pPr>
      <w:keepNext/>
      <w:numPr>
        <w:numId w:val="1"/>
      </w:numPr>
      <w:spacing w:before="600" w:after="240"/>
      <w:outlineLvl w:val="0"/>
    </w:pPr>
    <w:rPr>
      <w:rFonts w:ascii="Calibri" w:hAnsi="Calibri"/>
      <w:b/>
      <w:bCs/>
      <w:caps/>
      <w:sz w:val="36"/>
      <w:lang w:val="pt-PT"/>
    </w:rPr>
  </w:style>
  <w:style w:type="paragraph" w:styleId="Ttulo2">
    <w:name w:val="heading 2"/>
    <w:basedOn w:val="Normal"/>
    <w:next w:val="Normal"/>
    <w:qFormat/>
    <w:rsid w:val="008B0160"/>
    <w:pPr>
      <w:keepNext/>
      <w:numPr>
        <w:ilvl w:val="1"/>
        <w:numId w:val="1"/>
      </w:numPr>
      <w:spacing w:before="480" w:after="240"/>
      <w:outlineLvl w:val="1"/>
    </w:pPr>
    <w:rPr>
      <w:rFonts w:ascii="Calibri" w:hAnsi="Calibri" w:cs="Arial"/>
      <w:b/>
      <w:bCs/>
      <w:sz w:val="32"/>
      <w:lang w:val="pt-PT"/>
    </w:rPr>
  </w:style>
  <w:style w:type="paragraph" w:styleId="Ttulo3">
    <w:name w:val="heading 3"/>
    <w:basedOn w:val="Normal"/>
    <w:next w:val="Normal"/>
    <w:link w:val="Ttulo3Carter"/>
    <w:unhideWhenUsed/>
    <w:qFormat/>
    <w:rsid w:val="008B0160"/>
    <w:pPr>
      <w:keepNext/>
      <w:numPr>
        <w:ilvl w:val="2"/>
        <w:numId w:val="1"/>
      </w:numPr>
      <w:spacing w:before="360" w:after="120"/>
      <w:outlineLvl w:val="2"/>
    </w:pPr>
    <w:rPr>
      <w:rFonts w:ascii="Calibri" w:hAnsi="Calibri"/>
      <w:b/>
      <w:bCs/>
      <w:sz w:val="28"/>
      <w:szCs w:val="26"/>
    </w:rPr>
  </w:style>
  <w:style w:type="paragraph" w:styleId="Ttulo4">
    <w:name w:val="heading 4"/>
    <w:basedOn w:val="Normal"/>
    <w:next w:val="Normal"/>
    <w:link w:val="Ttulo4Carter"/>
    <w:unhideWhenUsed/>
    <w:qFormat/>
    <w:rsid w:val="008B0160"/>
    <w:pPr>
      <w:keepNext/>
      <w:numPr>
        <w:ilvl w:val="3"/>
        <w:numId w:val="1"/>
      </w:numPr>
      <w:spacing w:before="240" w:after="120"/>
      <w:outlineLvl w:val="3"/>
    </w:pPr>
    <w:rPr>
      <w:rFonts w:ascii="Calibri" w:hAnsi="Calibri"/>
      <w:b/>
      <w:bCs/>
      <w:szCs w:val="28"/>
    </w:rPr>
  </w:style>
  <w:style w:type="paragraph" w:styleId="Ttulo5">
    <w:name w:val="heading 5"/>
    <w:basedOn w:val="Normal"/>
    <w:next w:val="Normal"/>
    <w:link w:val="Ttulo5Carter"/>
    <w:unhideWhenUsed/>
    <w:qFormat/>
    <w:rsid w:val="008B0160"/>
    <w:pPr>
      <w:numPr>
        <w:ilvl w:val="4"/>
        <w:numId w:val="1"/>
      </w:numPr>
      <w:spacing w:before="240" w:after="120"/>
      <w:outlineLvl w:val="4"/>
    </w:pPr>
    <w:rPr>
      <w:rFonts w:ascii="Calibri" w:hAnsi="Calibri"/>
      <w:b/>
      <w:bCs/>
      <w:i/>
      <w:iCs/>
      <w:szCs w:val="26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CE0B7D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CE0B7D"/>
    <w:pPr>
      <w:numPr>
        <w:ilvl w:val="6"/>
        <w:numId w:val="1"/>
      </w:numPr>
      <w:spacing w:before="240" w:after="60"/>
      <w:outlineLvl w:val="6"/>
    </w:pPr>
    <w:rPr>
      <w:rFonts w:ascii="Calibri" w:hAnsi="Calibri"/>
      <w:szCs w:val="24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CE0B7D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CE0B7D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50BAB"/>
    <w:pPr>
      <w:tabs>
        <w:tab w:val="center" w:pos="4153"/>
        <w:tab w:val="right" w:pos="8306"/>
      </w:tabs>
      <w:spacing w:after="240"/>
    </w:pPr>
    <w:rPr>
      <w:rFonts w:ascii="Calibri" w:hAnsi="Calibri"/>
      <w:sz w:val="20"/>
      <w:lang w:val="pt-PT"/>
    </w:rPr>
  </w:style>
  <w:style w:type="paragraph" w:styleId="Rodap">
    <w:name w:val="footer"/>
    <w:basedOn w:val="Normal"/>
    <w:link w:val="RodapCarter"/>
    <w:uiPriority w:val="99"/>
    <w:rsid w:val="00350BAB"/>
    <w:pPr>
      <w:tabs>
        <w:tab w:val="center" w:pos="4153"/>
        <w:tab w:val="right" w:pos="8306"/>
      </w:tabs>
      <w:spacing w:before="240"/>
    </w:pPr>
    <w:rPr>
      <w:rFonts w:ascii="Calibri" w:hAnsi="Calibri"/>
      <w:sz w:val="20"/>
      <w:lang w:val="pt-PT"/>
    </w:rPr>
  </w:style>
  <w:style w:type="paragraph" w:styleId="Corpodetexto">
    <w:name w:val="Body Text"/>
    <w:basedOn w:val="Normal"/>
    <w:rsid w:val="00593855"/>
    <w:pPr>
      <w:jc w:val="center"/>
    </w:pPr>
    <w:rPr>
      <w:rFonts w:ascii="Times New Roman" w:hAnsi="Times New Roman"/>
      <w:b/>
      <w:sz w:val="40"/>
      <w:lang w:val="pt-PT"/>
    </w:rPr>
  </w:style>
  <w:style w:type="paragraph" w:styleId="Corpodetexto2">
    <w:name w:val="Body Text 2"/>
    <w:basedOn w:val="Normal"/>
    <w:rsid w:val="00593855"/>
    <w:pPr>
      <w:overflowPunct/>
      <w:autoSpaceDE/>
      <w:autoSpaceDN/>
      <w:adjustRightInd/>
      <w:spacing w:line="360" w:lineRule="auto"/>
      <w:jc w:val="center"/>
      <w:textAlignment w:val="auto"/>
    </w:pPr>
    <w:rPr>
      <w:rFonts w:ascii="Times New Roman" w:hAnsi="Times New Roman"/>
      <w:b/>
      <w:sz w:val="28"/>
      <w:lang w:val="pt-PT"/>
    </w:rPr>
  </w:style>
  <w:style w:type="paragraph" w:styleId="Textodebalo">
    <w:name w:val="Balloon Text"/>
    <w:basedOn w:val="Normal"/>
    <w:link w:val="TextodebaloCarter"/>
    <w:uiPriority w:val="99"/>
    <w:semiHidden/>
    <w:rsid w:val="00F67A10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arter"/>
    <w:uiPriority w:val="1"/>
    <w:qFormat/>
    <w:rsid w:val="00A704B9"/>
    <w:rPr>
      <w:rFonts w:ascii="Calibri" w:hAnsi="Calibri"/>
      <w:sz w:val="22"/>
      <w:szCs w:val="22"/>
      <w:lang w:val="en-US" w:eastAsia="en-US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A704B9"/>
    <w:rPr>
      <w:rFonts w:ascii="Calibri" w:hAnsi="Calibri"/>
      <w:sz w:val="22"/>
      <w:szCs w:val="22"/>
      <w:lang w:val="en-US" w:eastAsia="en-US" w:bidi="ar-SA"/>
    </w:rPr>
  </w:style>
  <w:style w:type="table" w:styleId="TabelacomGrelha">
    <w:name w:val="Table Grid"/>
    <w:basedOn w:val="Tabelanormal"/>
    <w:uiPriority w:val="59"/>
    <w:rsid w:val="00A704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Text">
    <w:name w:val="Normal Text"/>
    <w:basedOn w:val="Normal"/>
    <w:link w:val="NormalTextChar"/>
    <w:autoRedefine/>
    <w:qFormat/>
    <w:rsid w:val="00603F29"/>
    <w:pPr>
      <w:spacing w:line="360" w:lineRule="auto"/>
      <w:ind w:firstLine="1134"/>
      <w:jc w:val="both"/>
    </w:pPr>
    <w:rPr>
      <w:rFonts w:ascii="Times New Roman" w:hAnsi="Times New Roman"/>
      <w:sz w:val="22"/>
      <w:szCs w:val="24"/>
      <w:lang w:val="pt-PT"/>
    </w:rPr>
  </w:style>
  <w:style w:type="character" w:customStyle="1" w:styleId="Ttulo3Carter">
    <w:name w:val="Título 3 Caráter"/>
    <w:basedOn w:val="Tipodeletrapredefinidodopargrafo"/>
    <w:link w:val="Ttulo3"/>
    <w:rsid w:val="008B0160"/>
    <w:rPr>
      <w:rFonts w:ascii="Calibri" w:hAnsi="Calibri"/>
      <w:b/>
      <w:bCs/>
      <w:sz w:val="28"/>
      <w:szCs w:val="26"/>
      <w:lang w:val="en-GB" w:eastAsia="en-US"/>
    </w:rPr>
  </w:style>
  <w:style w:type="character" w:customStyle="1" w:styleId="Ttulo4Carter">
    <w:name w:val="Título 4 Caráter"/>
    <w:basedOn w:val="Tipodeletrapredefinidodopargrafo"/>
    <w:link w:val="Ttulo4"/>
    <w:rsid w:val="008B0160"/>
    <w:rPr>
      <w:rFonts w:ascii="Calibri" w:hAnsi="Calibri"/>
      <w:b/>
      <w:bCs/>
      <w:sz w:val="24"/>
      <w:szCs w:val="28"/>
      <w:lang w:val="en-GB" w:eastAsia="en-US"/>
    </w:rPr>
  </w:style>
  <w:style w:type="character" w:customStyle="1" w:styleId="Ttulo5Carter">
    <w:name w:val="Título 5 Caráter"/>
    <w:basedOn w:val="Tipodeletrapredefinidodopargrafo"/>
    <w:link w:val="Ttulo5"/>
    <w:rsid w:val="008B0160"/>
    <w:rPr>
      <w:rFonts w:ascii="Calibri" w:hAnsi="Calibri"/>
      <w:b/>
      <w:bCs/>
      <w:i/>
      <w:iCs/>
      <w:sz w:val="24"/>
      <w:szCs w:val="26"/>
      <w:lang w:val="en-GB"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E2C1E"/>
    <w:rPr>
      <w:rFonts w:ascii="Calibri" w:hAnsi="Calibri"/>
      <w:lang w:eastAsia="en-US"/>
    </w:rPr>
  </w:style>
  <w:style w:type="character" w:customStyle="1" w:styleId="Ttulo6Carter">
    <w:name w:val="Título 6 Caráter"/>
    <w:basedOn w:val="Tipodeletrapredefinidodopargrafo"/>
    <w:link w:val="Ttulo6"/>
    <w:semiHidden/>
    <w:rsid w:val="00CE0B7D"/>
    <w:rPr>
      <w:rFonts w:ascii="Calibri" w:eastAsia="Times New Roman" w:hAnsi="Calibri" w:cs="Times New Roman"/>
      <w:b/>
      <w:bCs/>
      <w:sz w:val="22"/>
      <w:szCs w:val="22"/>
      <w:lang w:val="en-GB" w:eastAsia="en-US"/>
    </w:rPr>
  </w:style>
  <w:style w:type="character" w:customStyle="1" w:styleId="Ttulo7Carter">
    <w:name w:val="Título 7 Caráter"/>
    <w:basedOn w:val="Tipodeletrapredefinidodopargrafo"/>
    <w:link w:val="Ttulo7"/>
    <w:semiHidden/>
    <w:rsid w:val="00CE0B7D"/>
    <w:rPr>
      <w:rFonts w:ascii="Calibri" w:eastAsia="Times New Roman" w:hAnsi="Calibri" w:cs="Times New Roman"/>
      <w:sz w:val="24"/>
      <w:szCs w:val="24"/>
      <w:lang w:val="en-GB" w:eastAsia="en-US"/>
    </w:rPr>
  </w:style>
  <w:style w:type="character" w:customStyle="1" w:styleId="Ttulo8Carter">
    <w:name w:val="Título 8 Caráter"/>
    <w:basedOn w:val="Tipodeletrapredefinidodopargrafo"/>
    <w:link w:val="Ttulo8"/>
    <w:semiHidden/>
    <w:rsid w:val="00CE0B7D"/>
    <w:rPr>
      <w:rFonts w:ascii="Calibri" w:eastAsia="Times New Roman" w:hAnsi="Calibri" w:cs="Times New Roman"/>
      <w:i/>
      <w:iCs/>
      <w:sz w:val="24"/>
      <w:szCs w:val="24"/>
      <w:lang w:val="en-GB" w:eastAsia="en-US"/>
    </w:rPr>
  </w:style>
  <w:style w:type="character" w:customStyle="1" w:styleId="Ttulo9Carter">
    <w:name w:val="Título 9 Caráter"/>
    <w:basedOn w:val="Tipodeletrapredefinidodopargrafo"/>
    <w:link w:val="Ttulo9"/>
    <w:semiHidden/>
    <w:rsid w:val="00CE0B7D"/>
    <w:rPr>
      <w:rFonts w:ascii="Cambria" w:eastAsia="Times New Roman" w:hAnsi="Cambria" w:cs="Times New Roman"/>
      <w:sz w:val="22"/>
      <w:szCs w:val="22"/>
      <w:lang w:val="en-GB" w:eastAsia="en-US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123B21"/>
    <w:pPr>
      <w:keepLines/>
      <w:numPr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hAnsi="Cambria"/>
      <w:color w:val="365F91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rsid w:val="00123B21"/>
  </w:style>
  <w:style w:type="paragraph" w:styleId="ndice2">
    <w:name w:val="toc 2"/>
    <w:basedOn w:val="Normal"/>
    <w:next w:val="Normal"/>
    <w:autoRedefine/>
    <w:uiPriority w:val="39"/>
    <w:rsid w:val="00123B21"/>
    <w:pPr>
      <w:ind w:left="240"/>
    </w:pPr>
  </w:style>
  <w:style w:type="paragraph" w:styleId="ndice3">
    <w:name w:val="toc 3"/>
    <w:basedOn w:val="Normal"/>
    <w:next w:val="Normal"/>
    <w:autoRedefine/>
    <w:uiPriority w:val="39"/>
    <w:rsid w:val="00123B21"/>
    <w:pPr>
      <w:ind w:left="480"/>
    </w:pPr>
  </w:style>
  <w:style w:type="character" w:styleId="Hiperligao">
    <w:name w:val="Hyperlink"/>
    <w:basedOn w:val="Tipodeletrapredefinidodopargrafo"/>
    <w:uiPriority w:val="99"/>
    <w:unhideWhenUsed/>
    <w:rsid w:val="00123B21"/>
    <w:rPr>
      <w:color w:val="0000FF"/>
      <w:u w:val="single"/>
    </w:rPr>
  </w:style>
  <w:style w:type="paragraph" w:styleId="Legenda">
    <w:name w:val="caption"/>
    <w:basedOn w:val="Normal"/>
    <w:next w:val="Normal"/>
    <w:unhideWhenUsed/>
    <w:qFormat/>
    <w:rsid w:val="00306555"/>
    <w:pPr>
      <w:spacing w:after="240"/>
      <w:jc w:val="center"/>
    </w:pPr>
    <w:rPr>
      <w:rFonts w:asciiTheme="minorHAnsi" w:hAnsiTheme="minorHAnsi"/>
      <w:b/>
      <w:bCs/>
      <w:sz w:val="20"/>
      <w:lang w:val="pt-PT"/>
    </w:rPr>
  </w:style>
  <w:style w:type="paragraph" w:customStyle="1" w:styleId="MTDisplayEquation">
    <w:name w:val="MTDisplayEquation"/>
    <w:basedOn w:val="NormalText"/>
    <w:next w:val="Normal"/>
    <w:link w:val="MTDisplayEquationChar"/>
    <w:rsid w:val="00EF690E"/>
    <w:pPr>
      <w:tabs>
        <w:tab w:val="center" w:pos="4400"/>
        <w:tab w:val="right" w:pos="8780"/>
      </w:tabs>
    </w:pPr>
  </w:style>
  <w:style w:type="character" w:customStyle="1" w:styleId="NormalTextChar">
    <w:name w:val="Normal Text Char"/>
    <w:basedOn w:val="Tipodeletrapredefinidodopargrafo"/>
    <w:link w:val="NormalText"/>
    <w:rsid w:val="00603F29"/>
    <w:rPr>
      <w:sz w:val="22"/>
      <w:szCs w:val="24"/>
      <w:lang w:eastAsia="en-US"/>
    </w:rPr>
  </w:style>
  <w:style w:type="character" w:customStyle="1" w:styleId="MTDisplayEquationChar">
    <w:name w:val="MTDisplayEquation Char"/>
    <w:basedOn w:val="NormalTextChar"/>
    <w:link w:val="MTDisplayEquation"/>
    <w:rsid w:val="00EF690E"/>
    <w:rPr>
      <w:sz w:val="24"/>
      <w:szCs w:val="24"/>
      <w:lang w:eastAsia="en-US"/>
    </w:rPr>
  </w:style>
  <w:style w:type="paragraph" w:customStyle="1" w:styleId="CaptionEquation">
    <w:name w:val="Caption Equation"/>
    <w:basedOn w:val="Legenda"/>
    <w:qFormat/>
    <w:rsid w:val="00F21CE8"/>
    <w:pPr>
      <w:tabs>
        <w:tab w:val="left" w:pos="3544"/>
        <w:tab w:val="left" w:pos="8505"/>
      </w:tabs>
    </w:pPr>
    <w:rPr>
      <w:b w:val="0"/>
    </w:rPr>
  </w:style>
  <w:style w:type="paragraph" w:styleId="ndicedeilustraes">
    <w:name w:val="table of figures"/>
    <w:basedOn w:val="Normal"/>
    <w:next w:val="Normal"/>
    <w:uiPriority w:val="99"/>
    <w:rsid w:val="006D7FCA"/>
  </w:style>
  <w:style w:type="paragraph" w:styleId="Mapadodocumento">
    <w:name w:val="Document Map"/>
    <w:basedOn w:val="Normal"/>
    <w:link w:val="MapadodocumentoCarter"/>
    <w:rsid w:val="00E71440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rsid w:val="00E71440"/>
    <w:rPr>
      <w:rFonts w:ascii="Tahoma" w:hAnsi="Tahoma" w:cs="Tahoma"/>
      <w:sz w:val="16"/>
      <w:szCs w:val="16"/>
      <w:lang w:val="en-GB" w:eastAsia="en-US"/>
    </w:rPr>
  </w:style>
  <w:style w:type="character" w:styleId="TextodoMarcadordePosio">
    <w:name w:val="Placeholder Text"/>
    <w:basedOn w:val="Tipodeletrapredefinidodopargrafo"/>
    <w:uiPriority w:val="99"/>
    <w:semiHidden/>
    <w:rsid w:val="00590A63"/>
    <w:rPr>
      <w:color w:val="808080"/>
    </w:rPr>
  </w:style>
  <w:style w:type="paragraph" w:styleId="PargrafodaLista">
    <w:name w:val="List Paragraph"/>
    <w:basedOn w:val="Normal"/>
    <w:uiPriority w:val="34"/>
    <w:qFormat/>
    <w:rsid w:val="002236CE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  <w:lang w:val="pt-PT"/>
    </w:rPr>
  </w:style>
  <w:style w:type="character" w:styleId="Refdecomentrio">
    <w:name w:val="annotation reference"/>
    <w:basedOn w:val="Tipodeletrapredefinidodopargrafo"/>
    <w:semiHidden/>
    <w:unhideWhenUsed/>
    <w:rsid w:val="004606AB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4606AB"/>
    <w:rPr>
      <w:sz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4606AB"/>
    <w:rPr>
      <w:rFonts w:ascii="Times" w:hAnsi="Times"/>
      <w:lang w:val="en-GB"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4606A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4606AB"/>
    <w:rPr>
      <w:rFonts w:ascii="Times" w:hAnsi="Times"/>
      <w:b/>
      <w:bCs/>
      <w:lang w:val="en-GB" w:eastAsia="en-US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3E4FA4"/>
    <w:rPr>
      <w:rFonts w:ascii="Tahoma" w:hAnsi="Tahoma" w:cs="Tahoma"/>
      <w:sz w:val="16"/>
      <w:szCs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4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4083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190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83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492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098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26" Type="http://schemas.openxmlformats.org/officeDocument/2006/relationships/hyperlink" Target="http://journals.apa.org/prevention/volume3/pre0030001a.html" TargetMode="Externa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hyperlink" Target="http://www.ilt.columbia.edu/publications/papers/newwine1.html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9.xml"/><Relationship Id="rId29" Type="http://schemas.openxmlformats.org/officeDocument/2006/relationships/header" Target="head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2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28" Type="http://schemas.openxmlformats.org/officeDocument/2006/relationships/hyperlink" Target="http://www.lowara.com" TargetMode="External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31" Type="http://schemas.openxmlformats.org/officeDocument/2006/relationships/header" Target="header15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4.xml"/><Relationship Id="rId22" Type="http://schemas.openxmlformats.org/officeDocument/2006/relationships/image" Target="media/image3.png"/><Relationship Id="rId27" Type="http://schemas.openxmlformats.org/officeDocument/2006/relationships/hyperlink" Target="http://www.ine.pt" TargetMode="External"/><Relationship Id="rId30" Type="http://schemas.openxmlformats.org/officeDocument/2006/relationships/header" Target="header14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\OneDrive\CACC\Admin\Dire&#231;&#227;o%20MCM\2&#186;%20Ano\Templates\template_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95F749-4365-432A-BD8C-5ACE19AE3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template_eng</Template>
  <TotalTime>1</TotalTime>
  <Pages>22</Pages>
  <Words>2767</Words>
  <Characters>14947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</dc:creator>
  <cp:lastModifiedBy>Clara Silveira</cp:lastModifiedBy>
  <cp:revision>2</cp:revision>
  <cp:lastPrinted>2010-01-07T15:16:00Z</cp:lastPrinted>
  <dcterms:created xsi:type="dcterms:W3CDTF">2025-11-21T17:38:00Z</dcterms:created>
  <dcterms:modified xsi:type="dcterms:W3CDTF">2025-11-21T17:38:00Z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